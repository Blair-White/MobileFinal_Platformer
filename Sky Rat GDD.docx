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EC4812"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EC4812">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3ECBFA4C" w:rsidR="008D51EA" w:rsidRPr="003E1D56" w:rsidRDefault="008D51EA">
                <w:pPr>
                  <w:pStyle w:val="NoSpacing"/>
                  <w:jc w:val="center"/>
                  <w:rPr>
                    <w:sz w:val="24"/>
                    <w:szCs w:val="24"/>
                  </w:rPr>
                </w:pPr>
                <w:r w:rsidRPr="00E76443">
                  <w:rPr>
                    <w:sz w:val="24"/>
                    <w:szCs w:val="24"/>
                    <w:highlight w:val="yellow"/>
                  </w:rPr>
                  <w:t>Versio</w:t>
                </w:r>
                <w:r w:rsidRPr="00261A97">
                  <w:rPr>
                    <w:sz w:val="24"/>
                    <w:szCs w:val="24"/>
                    <w:highlight w:val="yellow"/>
                  </w:rPr>
                  <w:t>n #</w:t>
                </w:r>
                <w:r w:rsidR="007A5BC6">
                  <w:rPr>
                    <w:sz w:val="24"/>
                    <w:szCs w:val="24"/>
                  </w:rPr>
                  <w:t>5</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EC4812"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 xml:space="preserve">Cameron </w:t>
                </w:r>
                <w:proofErr w:type="spellStart"/>
                <w:r w:rsidRPr="001C58BF">
                  <w:rPr>
                    <w:sz w:val="28"/>
                    <w:szCs w:val="28"/>
                    <w:u w:val="single"/>
                  </w:rPr>
                  <w:t>Akey</w:t>
                </w:r>
                <w:proofErr w:type="spellEnd"/>
                <w:r w:rsidRPr="001C58BF">
                  <w:rPr>
                    <w:sz w:val="28"/>
                    <w:szCs w:val="28"/>
                    <w:u w:val="single"/>
                  </w:rPr>
                  <w:t xml:space="preserve">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 xml:space="preserve">Tran </w:t>
                </w:r>
                <w:proofErr w:type="spellStart"/>
                <w:r w:rsidRPr="001C58BF">
                  <w:rPr>
                    <w:sz w:val="28"/>
                    <w:szCs w:val="28"/>
                    <w:u w:val="single"/>
                  </w:rPr>
                  <w:t>Thien</w:t>
                </w:r>
                <w:proofErr w:type="spellEnd"/>
                <w:r w:rsidRPr="001C58BF">
                  <w:rPr>
                    <w:sz w:val="28"/>
                    <w:szCs w:val="28"/>
                    <w:u w:val="single"/>
                  </w:rPr>
                  <w:t xml:space="preserve"> </w:t>
                </w:r>
                <w:proofErr w:type="spellStart"/>
                <w:r w:rsidRPr="001C58BF">
                  <w:rPr>
                    <w:sz w:val="28"/>
                    <w:szCs w:val="28"/>
                    <w:u w:val="single"/>
                  </w:rPr>
                  <w:t>Phu</w:t>
                </w:r>
                <w:proofErr w:type="spellEnd"/>
                <w:r w:rsidRPr="001C58BF">
                  <w:rPr>
                    <w:sz w:val="28"/>
                    <w:szCs w:val="28"/>
                    <w:u w:val="single"/>
                  </w:rPr>
                  <w:t xml:space="preserve">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 xml:space="preserve">Luka </w:t>
                </w:r>
                <w:proofErr w:type="spellStart"/>
                <w:r w:rsidRPr="001C58BF">
                  <w:rPr>
                    <w:sz w:val="28"/>
                    <w:szCs w:val="28"/>
                    <w:u w:val="single"/>
                  </w:rPr>
                  <w:t>Ivicevic</w:t>
                </w:r>
                <w:proofErr w:type="spellEnd"/>
                <w:r w:rsidRPr="001C58BF">
                  <w:rPr>
                    <w:sz w:val="28"/>
                    <w:szCs w:val="28"/>
                    <w:u w:val="single"/>
                  </w:rPr>
                  <w:t xml:space="preserve">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7DF6155F" w:rsidR="003E1D56" w:rsidRPr="003E1D56" w:rsidRDefault="007A5BC6" w:rsidP="00041C8A">
                <w:pPr>
                  <w:pStyle w:val="NoSpacing"/>
                  <w:jc w:val="center"/>
                  <w:rPr>
                    <w:sz w:val="24"/>
                    <w:szCs w:val="24"/>
                  </w:rPr>
                </w:pPr>
                <w:r>
                  <w:rPr>
                    <w:sz w:val="24"/>
                    <w:szCs w:val="24"/>
                  </w:rPr>
                  <w:t>March</w:t>
                </w:r>
                <w:r w:rsidR="00ED1EFA">
                  <w:rPr>
                    <w:sz w:val="24"/>
                    <w:szCs w:val="24"/>
                  </w:rPr>
                  <w:t xml:space="preserve"> </w:t>
                </w:r>
                <w:r>
                  <w:rPr>
                    <w:sz w:val="24"/>
                    <w:szCs w:val="24"/>
                  </w:rPr>
                  <w:t>28</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EC4812"/>
      </w:sdtContent>
    </w:sdt>
    <w:p w14:paraId="1557F667" w14:textId="77777777" w:rsidR="00DF5DB7" w:rsidRDefault="009A4D42" w:rsidP="009A4D42">
      <w:pPr>
        <w:jc w:val="center"/>
        <w:rPr>
          <w:b/>
          <w:sz w:val="24"/>
          <w:szCs w:val="24"/>
          <w:u w:val="single"/>
        </w:rPr>
      </w:pPr>
      <w:r w:rsidRPr="009A4D42">
        <w:rPr>
          <w:b/>
          <w:sz w:val="24"/>
          <w:szCs w:val="24"/>
          <w:u w:val="single"/>
        </w:rPr>
        <w:t>Table of Contents</w:t>
      </w:r>
      <w:r w:rsidR="00A40645">
        <w:rPr>
          <w:b/>
          <w:sz w:val="24"/>
          <w:szCs w:val="24"/>
          <w:u w:val="single"/>
        </w:rPr>
        <w:t xml:space="preserve"> </w:t>
      </w:r>
    </w:p>
    <w:p w14:paraId="08B812C9" w14:textId="04F7111B" w:rsidR="009A4D42" w:rsidRDefault="00A40645" w:rsidP="009A4D42">
      <w:pPr>
        <w:jc w:val="center"/>
        <w:rPr>
          <w:b/>
          <w:sz w:val="24"/>
          <w:szCs w:val="24"/>
          <w:u w:val="single"/>
        </w:rPr>
      </w:pPr>
      <w:r w:rsidRPr="00A40645">
        <w:rPr>
          <w:b/>
          <w:sz w:val="24"/>
          <w:szCs w:val="24"/>
        </w:rPr>
        <w:t>(Highlighted content is updated for the Release)</w:t>
      </w:r>
    </w:p>
    <w:p w14:paraId="2FC28743" w14:textId="77777777" w:rsidR="00EB473F" w:rsidRDefault="00EB473F" w:rsidP="009A4D42">
      <w:pPr>
        <w:jc w:val="center"/>
        <w:rPr>
          <w:b/>
          <w:sz w:val="24"/>
          <w:szCs w:val="24"/>
          <w:u w:val="single"/>
        </w:rPr>
      </w:pPr>
    </w:p>
    <w:p w14:paraId="5D8E8089" w14:textId="7F7184B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323C01">
        <w:rPr>
          <w:b/>
          <w:bCs/>
          <w:sz w:val="24"/>
          <w:szCs w:val="24"/>
          <w:u w:val="single"/>
        </w:rPr>
        <w:instrText>HYPERLINK  \l "GameOverview"</w:instrText>
      </w:r>
      <w:r w:rsidRPr="00F506E9">
        <w:rPr>
          <w:b/>
          <w:bCs/>
          <w:sz w:val="24"/>
          <w:szCs w:val="24"/>
          <w:u w:val="single"/>
        </w:rPr>
        <w:fldChar w:fldCharType="separate"/>
      </w:r>
      <w:r w:rsidR="00F218F2" w:rsidRPr="00F506E9">
        <w:rPr>
          <w:rStyle w:val="Hyperlink"/>
          <w:b/>
          <w:bCs/>
          <w:sz w:val="24"/>
          <w:szCs w:val="24"/>
        </w:rPr>
        <w:t xml:space="preserve">Game Overview </w:t>
      </w:r>
    </w:p>
    <w:p w14:paraId="3EE5F491" w14:textId="61D099F1" w:rsidR="00EB473F" w:rsidRPr="00A40645" w:rsidRDefault="00E465CA" w:rsidP="00EB473F">
      <w:pPr>
        <w:pStyle w:val="ListParagraph"/>
        <w:numPr>
          <w:ilvl w:val="0"/>
          <w:numId w:val="3"/>
        </w:numPr>
        <w:rPr>
          <w:rStyle w:val="Hyperlink"/>
          <w:b/>
          <w:bCs/>
          <w:sz w:val="24"/>
          <w:szCs w:val="24"/>
          <w:highlight w:val="yellow"/>
        </w:rPr>
      </w:pPr>
      <w:r w:rsidRPr="00F506E9">
        <w:rPr>
          <w:b/>
          <w:bCs/>
          <w:sz w:val="24"/>
          <w:szCs w:val="24"/>
          <w:u w:val="single"/>
        </w:rPr>
        <w:fldChar w:fldCharType="end"/>
      </w:r>
      <w:r w:rsidR="0007758D" w:rsidRPr="00A40645">
        <w:rPr>
          <w:b/>
          <w:bCs/>
          <w:sz w:val="24"/>
          <w:szCs w:val="24"/>
          <w:highlight w:val="yellow"/>
        </w:rPr>
        <w:fldChar w:fldCharType="begin"/>
      </w:r>
      <w:r w:rsidR="00323C01">
        <w:rPr>
          <w:b/>
          <w:bCs/>
          <w:sz w:val="24"/>
          <w:szCs w:val="24"/>
          <w:highlight w:val="yellow"/>
        </w:rPr>
        <w:instrText>HYPERLINK  \l "GamePlayMechanics"</w:instrText>
      </w:r>
      <w:r w:rsidR="0007758D" w:rsidRPr="00A40645">
        <w:rPr>
          <w:b/>
          <w:bCs/>
          <w:sz w:val="24"/>
          <w:szCs w:val="24"/>
          <w:highlight w:val="yellow"/>
        </w:rPr>
        <w:fldChar w:fldCharType="separate"/>
      </w:r>
      <w:r w:rsidR="00EB473F" w:rsidRPr="00A40645">
        <w:rPr>
          <w:rStyle w:val="Hyperlink"/>
          <w:b/>
          <w:bCs/>
          <w:sz w:val="24"/>
          <w:szCs w:val="24"/>
          <w:highlight w:val="yellow"/>
        </w:rPr>
        <w:t>Game Play Mechanics</w:t>
      </w:r>
    </w:p>
    <w:p w14:paraId="16E42EA1" w14:textId="7CE52E28"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00CE2E33" w:rsidRPr="00F506E9">
        <w:rPr>
          <w:b/>
          <w:bCs/>
          <w:sz w:val="24"/>
          <w:szCs w:val="24"/>
          <w:u w:val="single"/>
        </w:rPr>
        <w:fldChar w:fldCharType="begin"/>
      </w:r>
      <w:r w:rsidR="00323C01">
        <w:rPr>
          <w:b/>
          <w:bCs/>
          <w:sz w:val="24"/>
          <w:szCs w:val="24"/>
          <w:u w:val="single"/>
        </w:rPr>
        <w:instrText>HYPERLINK  \l "GameDynamics"</w:instrText>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1437AD44"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00323C01">
        <w:rPr>
          <w:b/>
          <w:bCs/>
          <w:sz w:val="24"/>
          <w:szCs w:val="24"/>
          <w:u w:val="single"/>
        </w:rPr>
        <w:instrText>HYPERLINK  \l "GameAsthetics"</w:instrText>
      </w:r>
      <w:r w:rsidRPr="00F506E9">
        <w:rPr>
          <w:b/>
          <w:bCs/>
          <w:sz w:val="24"/>
          <w:szCs w:val="24"/>
          <w:u w:val="single"/>
        </w:rPr>
        <w:fldChar w:fldCharType="separate"/>
      </w:r>
      <w:r w:rsidR="00C64709" w:rsidRPr="00F506E9">
        <w:rPr>
          <w:rStyle w:val="Hyperlink"/>
          <w:b/>
          <w:bCs/>
          <w:sz w:val="24"/>
          <w:szCs w:val="24"/>
        </w:rPr>
        <w:t>Game Aesthetics</w:t>
      </w:r>
    </w:p>
    <w:p w14:paraId="3E7435D8" w14:textId="0591027C"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323C01">
        <w:rPr>
          <w:b/>
          <w:bCs/>
          <w:sz w:val="24"/>
          <w:szCs w:val="24"/>
          <w:u w:val="single"/>
        </w:rPr>
        <w:instrText>HYPERLINK  \l "Camera"</w:instrText>
      </w:r>
      <w:r w:rsidR="00744386">
        <w:rPr>
          <w:b/>
          <w:bCs/>
          <w:sz w:val="24"/>
          <w:szCs w:val="24"/>
          <w:u w:val="single"/>
        </w:rPr>
        <w:fldChar w:fldCharType="separate"/>
      </w:r>
      <w:r w:rsidR="00C64709" w:rsidRPr="00744386">
        <w:rPr>
          <w:rStyle w:val="Hyperlink"/>
          <w:b/>
          <w:bCs/>
          <w:sz w:val="24"/>
          <w:szCs w:val="24"/>
        </w:rPr>
        <w:t>Camera</w:t>
      </w:r>
    </w:p>
    <w:p w14:paraId="4ADD82B2" w14:textId="6A3C1FE3" w:rsidR="00EB473F" w:rsidRPr="00F965E9" w:rsidRDefault="00744386" w:rsidP="00EB473F">
      <w:pPr>
        <w:pStyle w:val="ListParagraph"/>
        <w:numPr>
          <w:ilvl w:val="0"/>
          <w:numId w:val="3"/>
        </w:numPr>
        <w:rPr>
          <w:rStyle w:val="Hyperlink"/>
          <w:b/>
          <w:bCs/>
          <w:sz w:val="24"/>
          <w:szCs w:val="24"/>
          <w:highlight w:val="yellow"/>
        </w:rPr>
      </w:pPr>
      <w:r>
        <w:rPr>
          <w:b/>
          <w:bCs/>
          <w:sz w:val="24"/>
          <w:szCs w:val="24"/>
          <w:u w:val="single"/>
        </w:rPr>
        <w:fldChar w:fldCharType="end"/>
      </w:r>
      <w:r w:rsidR="0007758D" w:rsidRPr="00F965E9">
        <w:rPr>
          <w:b/>
          <w:bCs/>
          <w:sz w:val="24"/>
          <w:szCs w:val="24"/>
          <w:highlight w:val="yellow"/>
        </w:rPr>
        <w:fldChar w:fldCharType="begin"/>
      </w:r>
      <w:r w:rsidR="00323C01">
        <w:rPr>
          <w:b/>
          <w:bCs/>
          <w:sz w:val="24"/>
          <w:szCs w:val="24"/>
          <w:highlight w:val="yellow"/>
        </w:rPr>
        <w:instrText>HYPERLINK  \l "Controls"</w:instrText>
      </w:r>
      <w:r w:rsidR="0007758D" w:rsidRPr="00F965E9">
        <w:rPr>
          <w:b/>
          <w:bCs/>
          <w:sz w:val="24"/>
          <w:szCs w:val="24"/>
          <w:highlight w:val="yellow"/>
        </w:rPr>
        <w:fldChar w:fldCharType="separate"/>
      </w:r>
      <w:r w:rsidR="00EB473F" w:rsidRPr="00F965E9">
        <w:rPr>
          <w:rStyle w:val="Hyperlink"/>
          <w:b/>
          <w:bCs/>
          <w:sz w:val="24"/>
          <w:szCs w:val="24"/>
          <w:highlight w:val="yellow"/>
        </w:rPr>
        <w:t xml:space="preserve">Control </w:t>
      </w:r>
    </w:p>
    <w:p w14:paraId="2EEBC6F3" w14:textId="1137AF7B" w:rsidR="00EB473F" w:rsidRPr="00F965E9" w:rsidRDefault="0007758D" w:rsidP="00EB473F">
      <w:pPr>
        <w:pStyle w:val="ListParagraph"/>
        <w:numPr>
          <w:ilvl w:val="0"/>
          <w:numId w:val="3"/>
        </w:numPr>
        <w:rPr>
          <w:rStyle w:val="Hyperlink"/>
          <w:b/>
          <w:bCs/>
          <w:sz w:val="24"/>
          <w:szCs w:val="24"/>
          <w:highlight w:val="yellow"/>
        </w:rPr>
      </w:pPr>
      <w:r w:rsidRPr="00F965E9">
        <w:rPr>
          <w:b/>
          <w:bCs/>
          <w:sz w:val="24"/>
          <w:szCs w:val="24"/>
          <w:highlight w:val="yellow"/>
        </w:rPr>
        <w:fldChar w:fldCharType="end"/>
      </w:r>
      <w:r w:rsidRPr="00F506E9">
        <w:rPr>
          <w:b/>
          <w:bCs/>
          <w:sz w:val="24"/>
          <w:szCs w:val="24"/>
        </w:rPr>
        <w:fldChar w:fldCharType="begin"/>
      </w:r>
      <w:r w:rsidR="001E447E">
        <w:rPr>
          <w:b/>
          <w:bCs/>
          <w:sz w:val="24"/>
          <w:szCs w:val="24"/>
        </w:rPr>
        <w:instrText>HYPERLINK  \l "Saving_Loading"</w:instrText>
      </w:r>
      <w:r w:rsidRPr="00F506E9">
        <w:rPr>
          <w:b/>
          <w:bCs/>
          <w:sz w:val="24"/>
          <w:szCs w:val="24"/>
        </w:rPr>
        <w:fldChar w:fldCharType="separate"/>
      </w:r>
      <w:r w:rsidR="00EB473F" w:rsidRPr="00F965E9">
        <w:rPr>
          <w:rStyle w:val="Hyperlink"/>
          <w:b/>
          <w:bCs/>
          <w:sz w:val="24"/>
          <w:szCs w:val="24"/>
          <w:highlight w:val="yellow"/>
        </w:rPr>
        <w:t>Saving and Loading</w:t>
      </w:r>
    </w:p>
    <w:p w14:paraId="263C1B6A" w14:textId="035F4D6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"Interface_Sketch"</w:instrText>
      </w:r>
      <w:r w:rsidRPr="00F506E9">
        <w:rPr>
          <w:b/>
          <w:bCs/>
          <w:sz w:val="24"/>
          <w:szCs w:val="24"/>
        </w:rPr>
        <w:fldChar w:fldCharType="separate"/>
      </w:r>
      <w:r w:rsidR="00EB473F" w:rsidRPr="00F506E9">
        <w:rPr>
          <w:rStyle w:val="Hyperlink"/>
          <w:b/>
          <w:bCs/>
          <w:sz w:val="24"/>
          <w:szCs w:val="24"/>
        </w:rPr>
        <w:t>Interface Sketch</w:t>
      </w:r>
    </w:p>
    <w:p w14:paraId="6AF481C1" w14:textId="250C5FF0"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"MenuScreen_Description"</w:instrText>
      </w:r>
      <w:r w:rsidRPr="00A40645">
        <w:rPr>
          <w:b/>
          <w:bCs/>
          <w:sz w:val="24"/>
          <w:szCs w:val="24"/>
          <w:highlight w:val="yellow"/>
        </w:rPr>
        <w:fldChar w:fldCharType="separate"/>
      </w:r>
      <w:r w:rsidR="00EB473F" w:rsidRPr="00A40645">
        <w:rPr>
          <w:rStyle w:val="Hyperlink"/>
          <w:b/>
          <w:bCs/>
          <w:sz w:val="24"/>
          <w:szCs w:val="24"/>
          <w:highlight w:val="yellow"/>
        </w:rPr>
        <w:t>Menu and Screen Descriptions</w:t>
      </w:r>
    </w:p>
    <w:p w14:paraId="4122B78F" w14:textId="7CA449F1"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"Game_World"</w:instrText>
      </w:r>
      <w:r w:rsidRPr="00F506E9">
        <w:rPr>
          <w:b/>
          <w:bCs/>
          <w:sz w:val="24"/>
          <w:szCs w:val="24"/>
        </w:rPr>
        <w:fldChar w:fldCharType="separate"/>
      </w:r>
      <w:r w:rsidR="00EB473F" w:rsidRPr="00F506E9">
        <w:rPr>
          <w:rStyle w:val="Hyperlink"/>
          <w:b/>
          <w:bCs/>
          <w:sz w:val="24"/>
          <w:szCs w:val="24"/>
        </w:rPr>
        <w:t xml:space="preserve">Game world </w:t>
      </w:r>
    </w:p>
    <w:p w14:paraId="6BE8B8E5" w14:textId="7B931BD9"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"Level"</w:instrText>
      </w:r>
      <w:r w:rsidRPr="00A40645">
        <w:rPr>
          <w:b/>
          <w:bCs/>
          <w:sz w:val="24"/>
          <w:szCs w:val="24"/>
          <w:highlight w:val="yellow"/>
        </w:rPr>
        <w:fldChar w:fldCharType="separate"/>
      </w:r>
      <w:r w:rsidR="00EB473F" w:rsidRPr="00A40645">
        <w:rPr>
          <w:rStyle w:val="Hyperlink"/>
          <w:b/>
          <w:bCs/>
          <w:sz w:val="24"/>
          <w:szCs w:val="24"/>
          <w:highlight w:val="yellow"/>
        </w:rPr>
        <w:t>Levels</w:t>
      </w:r>
    </w:p>
    <w:p w14:paraId="5A0A2220" w14:textId="1ADF6095"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"Game_Progression"</w:instrText>
      </w:r>
      <w:r w:rsidRPr="00F506E9">
        <w:rPr>
          <w:b/>
          <w:bCs/>
          <w:sz w:val="24"/>
          <w:szCs w:val="24"/>
        </w:rPr>
        <w:fldChar w:fldCharType="separate"/>
      </w:r>
      <w:r w:rsidR="00EB473F" w:rsidRPr="00F506E9">
        <w:rPr>
          <w:rStyle w:val="Hyperlink"/>
          <w:b/>
          <w:bCs/>
          <w:sz w:val="24"/>
          <w:szCs w:val="24"/>
        </w:rPr>
        <w:t>Game Progression</w:t>
      </w:r>
    </w:p>
    <w:p w14:paraId="55FC3B48" w14:textId="40932092"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1E447E">
        <w:rPr>
          <w:b/>
          <w:bCs/>
          <w:sz w:val="24"/>
          <w:szCs w:val="24"/>
          <w:u w:val="single"/>
        </w:rPr>
        <w:instrText>HYPERLINK  \l "Characters"</w:instrText>
      </w:r>
      <w:r w:rsidR="00027CDC">
        <w:rPr>
          <w:b/>
          <w:bCs/>
          <w:sz w:val="24"/>
          <w:szCs w:val="24"/>
          <w:u w:val="single"/>
        </w:rPr>
        <w:fldChar w:fldCharType="separate"/>
      </w:r>
      <w:r w:rsidR="000C0375" w:rsidRPr="00027CDC">
        <w:rPr>
          <w:rStyle w:val="Hyperlink"/>
          <w:b/>
          <w:bCs/>
          <w:sz w:val="24"/>
          <w:szCs w:val="24"/>
        </w:rPr>
        <w:t>Characters</w:t>
      </w:r>
    </w:p>
    <w:p w14:paraId="51CC060F" w14:textId="4234F2F7"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sidR="001E447E">
        <w:rPr>
          <w:b/>
          <w:bCs/>
          <w:sz w:val="24"/>
          <w:szCs w:val="24"/>
          <w:u w:val="single"/>
        </w:rPr>
        <w:instrText>HYPERLINK  \l "Enemies"</w:instrText>
      </w:r>
      <w:r>
        <w:rPr>
          <w:b/>
          <w:bCs/>
          <w:sz w:val="24"/>
          <w:szCs w:val="24"/>
          <w:u w:val="single"/>
        </w:rPr>
        <w:fldChar w:fldCharType="separate"/>
      </w:r>
      <w:r w:rsidR="00EB473F" w:rsidRPr="00027CDC">
        <w:rPr>
          <w:rStyle w:val="Hyperlink"/>
          <w:b/>
          <w:bCs/>
          <w:sz w:val="24"/>
          <w:szCs w:val="24"/>
        </w:rPr>
        <w:t>Enemies</w:t>
      </w:r>
    </w:p>
    <w:p w14:paraId="32BB55E1" w14:textId="4A1633E2"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sidR="001E447E">
        <w:rPr>
          <w:rStyle w:val="Hyperlink"/>
          <w:b/>
          <w:bCs/>
          <w:sz w:val="24"/>
          <w:szCs w:val="24"/>
        </w:rPr>
        <w:instrText>HYPERLINK  \l "Items"</w:instrText>
      </w:r>
      <w:r>
        <w:rPr>
          <w:rStyle w:val="Hyperlink"/>
          <w:b/>
          <w:bCs/>
          <w:sz w:val="24"/>
          <w:szCs w:val="24"/>
        </w:rPr>
        <w:fldChar w:fldCharType="separate"/>
      </w:r>
      <w:r w:rsidR="004E0CFC" w:rsidRPr="00027CDC">
        <w:rPr>
          <w:rStyle w:val="Hyperlink"/>
          <w:b/>
          <w:bCs/>
          <w:sz w:val="24"/>
          <w:szCs w:val="24"/>
        </w:rPr>
        <w:t>Items</w:t>
      </w:r>
    </w:p>
    <w:p w14:paraId="7CA3CCCC" w14:textId="1D6780AF"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sidR="001E447E">
        <w:rPr>
          <w:rStyle w:val="Hyperlink"/>
          <w:b/>
          <w:bCs/>
          <w:sz w:val="24"/>
          <w:szCs w:val="24"/>
        </w:rPr>
        <w:instrText>HYPERLINK  \l "Abilities"</w:instrText>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0F37908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"Script"</w:instrText>
      </w:r>
      <w:r w:rsidRPr="00F506E9">
        <w:rPr>
          <w:b/>
          <w:bCs/>
          <w:sz w:val="24"/>
          <w:szCs w:val="24"/>
        </w:rPr>
        <w:fldChar w:fldCharType="separate"/>
      </w:r>
      <w:r w:rsidR="00EB473F" w:rsidRPr="00F506E9">
        <w:rPr>
          <w:rStyle w:val="Hyperlink"/>
          <w:b/>
          <w:bCs/>
          <w:sz w:val="24"/>
          <w:szCs w:val="24"/>
        </w:rPr>
        <w:t>Script</w:t>
      </w:r>
    </w:p>
    <w:p w14:paraId="3950F384" w14:textId="5E04C566" w:rsidR="00912166" w:rsidRPr="00A40645" w:rsidRDefault="0007758D" w:rsidP="00E9085D">
      <w:pPr>
        <w:pStyle w:val="ListParagraph"/>
        <w:numPr>
          <w:ilvl w:val="0"/>
          <w:numId w:val="3"/>
        </w:numPr>
        <w:rPr>
          <w:rStyle w:val="Hyperlink"/>
          <w:b/>
          <w:bCs/>
          <w:highlight w:val="yellow"/>
        </w:rPr>
      </w:pPr>
      <w:r w:rsidRPr="00F506E9">
        <w:rPr>
          <w:b/>
          <w:bCs/>
          <w:sz w:val="24"/>
          <w:szCs w:val="24"/>
        </w:rPr>
        <w:fldChar w:fldCharType="end"/>
      </w:r>
      <w:r w:rsidR="00027CDC" w:rsidRPr="00A40645">
        <w:rPr>
          <w:b/>
          <w:bCs/>
          <w:sz w:val="24"/>
          <w:szCs w:val="24"/>
          <w:highlight w:val="yellow"/>
          <w:u w:val="single"/>
        </w:rPr>
        <w:fldChar w:fldCharType="begin"/>
      </w:r>
      <w:r w:rsidR="001E447E">
        <w:rPr>
          <w:b/>
          <w:bCs/>
          <w:sz w:val="24"/>
          <w:szCs w:val="24"/>
          <w:highlight w:val="yellow"/>
          <w:u w:val="single"/>
        </w:rPr>
        <w:instrText>HYPERLINK  \l "Scoring"</w:instrText>
      </w:r>
      <w:r w:rsidR="00027CDC" w:rsidRPr="00A40645">
        <w:rPr>
          <w:b/>
          <w:bCs/>
          <w:sz w:val="24"/>
          <w:szCs w:val="24"/>
          <w:highlight w:val="yellow"/>
          <w:u w:val="single"/>
        </w:rPr>
        <w:fldChar w:fldCharType="separate"/>
      </w:r>
      <w:r w:rsidR="00E9085D" w:rsidRPr="00A40645">
        <w:rPr>
          <w:rStyle w:val="Hyperlink"/>
          <w:b/>
          <w:bCs/>
          <w:sz w:val="24"/>
          <w:szCs w:val="24"/>
          <w:highlight w:val="yellow"/>
        </w:rPr>
        <w:t>Scoring</w:t>
      </w:r>
    </w:p>
    <w:p w14:paraId="797390CD" w14:textId="35C38DA7" w:rsidR="00EB473F" w:rsidRPr="00F506E9" w:rsidRDefault="00027CDC" w:rsidP="00EB473F">
      <w:pPr>
        <w:pStyle w:val="ListParagraph"/>
        <w:numPr>
          <w:ilvl w:val="0"/>
          <w:numId w:val="3"/>
        </w:numPr>
        <w:rPr>
          <w:rStyle w:val="Hyperlink"/>
          <w:b/>
          <w:bCs/>
          <w:sz w:val="24"/>
          <w:szCs w:val="24"/>
        </w:rPr>
      </w:pPr>
      <w:r w:rsidRPr="00A40645">
        <w:rPr>
          <w:b/>
          <w:bCs/>
          <w:sz w:val="24"/>
          <w:szCs w:val="24"/>
          <w:highlight w:val="yellow"/>
          <w:u w:val="single"/>
        </w:rPr>
        <w:fldChar w:fldCharType="end"/>
      </w:r>
      <w:r w:rsidR="0007758D" w:rsidRPr="00F506E9">
        <w:rPr>
          <w:rStyle w:val="Hyperlink"/>
          <w:b/>
          <w:bCs/>
          <w:sz w:val="24"/>
          <w:szCs w:val="24"/>
        </w:rPr>
        <w:fldChar w:fldCharType="begin"/>
      </w:r>
      <w:r w:rsidR="001E447E">
        <w:rPr>
          <w:rStyle w:val="Hyperlink"/>
          <w:b/>
          <w:bCs/>
          <w:sz w:val="24"/>
          <w:szCs w:val="24"/>
        </w:rPr>
        <w:instrText>HYPERLINK  \l "CheatCodes"</w:instrText>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5F1017CC"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"SoundIndex"</w:instrText>
      </w:r>
      <w:r w:rsidRPr="00F506E9">
        <w:rPr>
          <w:b/>
          <w:bCs/>
          <w:sz w:val="24"/>
          <w:szCs w:val="24"/>
        </w:rPr>
        <w:fldChar w:fldCharType="separate"/>
      </w:r>
      <w:r w:rsidR="00EB473F" w:rsidRPr="00F506E9">
        <w:rPr>
          <w:rStyle w:val="Hyperlink"/>
          <w:b/>
          <w:bCs/>
          <w:sz w:val="24"/>
          <w:szCs w:val="24"/>
        </w:rPr>
        <w:t>Sound Index</w:t>
      </w:r>
    </w:p>
    <w:p w14:paraId="23DBD9F1" w14:textId="09D4384A"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"StoryIndex"</w:instrText>
      </w:r>
      <w:r w:rsidRPr="00F506E9">
        <w:rPr>
          <w:b/>
          <w:bCs/>
          <w:sz w:val="24"/>
          <w:szCs w:val="24"/>
        </w:rPr>
        <w:fldChar w:fldCharType="separate"/>
      </w:r>
      <w:r w:rsidR="00EB473F" w:rsidRPr="00F506E9">
        <w:rPr>
          <w:rStyle w:val="Hyperlink"/>
          <w:b/>
          <w:bCs/>
          <w:sz w:val="24"/>
          <w:szCs w:val="24"/>
        </w:rPr>
        <w:t>Story Index</w:t>
      </w:r>
    </w:p>
    <w:p w14:paraId="4444B875" w14:textId="2E47EB1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"Art_Multimedia"</w:instrText>
      </w:r>
      <w:r w:rsidRPr="00F506E9">
        <w:rPr>
          <w:b/>
          <w:bCs/>
          <w:sz w:val="24"/>
          <w:szCs w:val="24"/>
        </w:rPr>
        <w:fldChar w:fldCharType="separate"/>
      </w:r>
      <w:r w:rsidR="00EB473F" w:rsidRPr="00F506E9">
        <w:rPr>
          <w:rStyle w:val="Hyperlink"/>
          <w:b/>
          <w:bCs/>
          <w:sz w:val="24"/>
          <w:szCs w:val="24"/>
        </w:rPr>
        <w:t>Art/Multimedia Index</w:t>
      </w:r>
    </w:p>
    <w:p w14:paraId="6636474B" w14:textId="66AA77C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rStyle w:val="Hyperlink"/>
          <w:b/>
          <w:bCs/>
          <w:sz w:val="24"/>
          <w:szCs w:val="24"/>
        </w:rPr>
        <w:fldChar w:fldCharType="begin"/>
      </w:r>
      <w:r w:rsidR="001E447E">
        <w:rPr>
          <w:rStyle w:val="Hyperlink"/>
          <w:b/>
          <w:bCs/>
          <w:sz w:val="24"/>
          <w:szCs w:val="24"/>
        </w:rPr>
        <w:instrText>HYPERLINK  \l "DesignNotes"</w:instrText>
      </w:r>
      <w:r w:rsidRPr="00F506E9">
        <w:rPr>
          <w:rStyle w:val="Hyperlink"/>
          <w:b/>
          <w:bCs/>
          <w:sz w:val="24"/>
          <w:szCs w:val="24"/>
        </w:rPr>
        <w:fldChar w:fldCharType="separate"/>
      </w:r>
      <w:r w:rsidR="00EB473F" w:rsidRPr="00F506E9">
        <w:rPr>
          <w:rStyle w:val="Hyperlink"/>
          <w:b/>
          <w:bCs/>
          <w:sz w:val="24"/>
          <w:szCs w:val="24"/>
        </w:rPr>
        <w:t>Design Notes</w:t>
      </w:r>
    </w:p>
    <w:p w14:paraId="1B654C67" w14:textId="49D12E02"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r w:rsidR="00937E00">
        <w:rPr>
          <w:b/>
          <w:bCs/>
          <w:sz w:val="24"/>
          <w:szCs w:val="24"/>
        </w:rPr>
        <w:fldChar w:fldCharType="begin"/>
      </w:r>
      <w:r w:rsidR="001E447E">
        <w:rPr>
          <w:b/>
          <w:bCs/>
          <w:sz w:val="24"/>
          <w:szCs w:val="24"/>
        </w:rPr>
        <w:instrText>HYPERLINK  \l "FutureFeatures"</w:instrText>
      </w:r>
      <w:r w:rsidR="00937E00">
        <w:rPr>
          <w:b/>
          <w:bCs/>
          <w:sz w:val="24"/>
          <w:szCs w:val="24"/>
        </w:rPr>
        <w:fldChar w:fldCharType="separate"/>
      </w:r>
      <w:r w:rsidR="00EB473F" w:rsidRPr="00937E00">
        <w:rPr>
          <w:rStyle w:val="Hyperlink"/>
          <w:b/>
          <w:bCs/>
          <w:sz w:val="24"/>
          <w:szCs w:val="24"/>
        </w:rPr>
        <w:t>Future Features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26370402" w14:textId="3A3A036D"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 xml:space="preserve">Working </w:t>
      </w:r>
      <w:r w:rsidR="00BF6B90" w:rsidRPr="00DF5FF9">
        <w:rPr>
          <w:rStyle w:val="Hyperlink"/>
          <w:color w:val="FF0000"/>
          <w:sz w:val="24"/>
          <w:szCs w:val="24"/>
        </w:rPr>
        <w:t>for</w:t>
      </w:r>
      <w:r w:rsidRPr="00DF5FF9">
        <w:rPr>
          <w:rStyle w:val="Hyperlink"/>
          <w:color w:val="FF0000"/>
          <w:sz w:val="24"/>
          <w:szCs w:val="24"/>
        </w:rPr>
        <w:t xml:space="preserve"> First Playable.</w:t>
      </w:r>
    </w:p>
    <w:p w14:paraId="01466F7D" w14:textId="77777777" w:rsidR="00353D40" w:rsidRPr="00D04FCC"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Initial Commit [Jan20] Commit 1.</w:t>
      </w:r>
    </w:p>
    <w:p w14:paraId="062FC27D"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Scripts for Game Controllers [Jan23] Commit 4.</w:t>
      </w:r>
    </w:p>
    <w:p w14:paraId="7144F21A"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Sample Map [Jan27] Commit 5.</w:t>
      </w:r>
    </w:p>
    <w:p w14:paraId="7D08B9B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GDD [Jan27] Commit 6.</w:t>
      </w:r>
    </w:p>
    <w:p w14:paraId="52C9ECE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Movement, Swipe controls, Sliding Left/Right [Feb3] Commit 10.</w:t>
      </w:r>
    </w:p>
    <w:p w14:paraId="2792867B"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Sound Assets [Feb4] Commit 12.</w:t>
      </w:r>
    </w:p>
    <w:p w14:paraId="3B3DDC60"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Imported the final Assets. [Feb4] Commit 13.</w:t>
      </w:r>
    </w:p>
    <w:p w14:paraId="4F3C117C"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Created Level [Feb5] Commit 14.</w:t>
      </w:r>
    </w:p>
    <w:p w14:paraId="4E77AE3E" w14:textId="77777777" w:rsidR="00353D40" w:rsidRPr="00C55F7B"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Camera Movement, Turning Controls, and upgraded Level. [Feb6] Commit 16.</w:t>
      </w:r>
    </w:p>
    <w:p w14:paraId="60646573"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Pause UI [Feb7] Commit 17.</w:t>
      </w:r>
    </w:p>
    <w:p w14:paraId="0694E052"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Pause Menu UI fix [Feb7] Commit 19.</w:t>
      </w:r>
    </w:p>
    <w:p w14:paraId="186E60B7"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Moving Platform Script Refactoring [Feb7] Commit 23.</w:t>
      </w:r>
    </w:p>
    <w:p w14:paraId="227BC522" w14:textId="5E8276F0"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Added Options Scene [Feb7] Commit 29.</w:t>
      </w:r>
    </w:p>
    <w:p w14:paraId="4E959967" w14:textId="243E94C2"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Second Playable</w:t>
      </w:r>
    </w:p>
    <w:p w14:paraId="41D6DDBE"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Animations Added [Feb11] Commit 31.</w:t>
      </w:r>
    </w:p>
    <w:p w14:paraId="6B059D5C"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UI fixes and Health bar fixes [Feb15] Commit 33.</w:t>
      </w:r>
    </w:p>
    <w:p w14:paraId="5172BC5F"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Sound Added [Feb15] Commit 35.</w:t>
      </w:r>
    </w:p>
    <w:p w14:paraId="39B15C5B"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Level Adjustments [Feb15] Commit 36.</w:t>
      </w:r>
    </w:p>
    <w:p w14:paraId="6430F2B6"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Patrolling Enemy Implementation [Feb16] Commit 38.</w:t>
      </w:r>
    </w:p>
    <w:p w14:paraId="44DC2049"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Hierarchy cleanup [Feb16] Commit 41.</w:t>
      </w:r>
    </w:p>
    <w:p w14:paraId="0FDD8F80" w14:textId="3B9CD1DC"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Update Gameplay/Inventory and added Win Scene. [Feb16] Commit 42.</w:t>
      </w:r>
    </w:p>
    <w:p w14:paraId="10A4C37E" w14:textId="65929CBE"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Third Playable</w:t>
      </w:r>
    </w:p>
    <w:p w14:paraId="0910B28C" w14:textId="4AB32150"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Pickups Added [Feb20] Commit 45.</w:t>
      </w:r>
    </w:p>
    <w:p w14:paraId="5511C49D" w14:textId="76956CEA"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Logo Update/Menu Screen Update/Option Screen Update [Feb 21] Commit 47-51</w:t>
      </w:r>
    </w:p>
    <w:p w14:paraId="5D80512F" w14:textId="21C421D3"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Audio Slider Fix/Level Fixes/Win Scene/Audio Asset/Death Plane/Music Add [Feb 21] Commit 52-6</w:t>
      </w:r>
      <w:r w:rsidR="00AD5B70">
        <w:rPr>
          <w:sz w:val="24"/>
        </w:rPr>
        <w:t>0</w:t>
      </w:r>
    </w:p>
    <w:p w14:paraId="64FE4023" w14:textId="659C291B" w:rsidR="00B964D8" w:rsidRDefault="00B964D8"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sidRPr="00B964D8">
        <w:rPr>
          <w:rStyle w:val="Hyperlink"/>
          <w:color w:val="auto"/>
          <w:sz w:val="24"/>
          <w:u w:val="none"/>
        </w:rPr>
        <w:t>Player-Enem</w:t>
      </w:r>
      <w:r>
        <w:rPr>
          <w:rStyle w:val="Hyperlink"/>
          <w:color w:val="auto"/>
          <w:sz w:val="24"/>
          <w:u w:val="none"/>
        </w:rPr>
        <w:t xml:space="preserve">y Animations [Feb 23] Commit </w:t>
      </w:r>
      <w:r w:rsidR="00BF71E9">
        <w:rPr>
          <w:rStyle w:val="Hyperlink"/>
          <w:color w:val="auto"/>
          <w:sz w:val="24"/>
          <w:u w:val="none"/>
        </w:rPr>
        <w:t>61.</w:t>
      </w:r>
    </w:p>
    <w:p w14:paraId="5CE7EA93" w14:textId="769EC435" w:rsidR="00B964D8" w:rsidRDefault="009E6D4C"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Sound fixes/ Enemy Collision [Mar 11] Commit </w:t>
      </w:r>
      <w:r w:rsidR="00BF71E9">
        <w:rPr>
          <w:rStyle w:val="Hyperlink"/>
          <w:color w:val="auto"/>
          <w:sz w:val="24"/>
          <w:u w:val="none"/>
        </w:rPr>
        <w:t>65.</w:t>
      </w:r>
    </w:p>
    <w:p w14:paraId="2D27B7C6" w14:textId="78259845" w:rsidR="009B1D9A" w:rsidRDefault="009E6D4C" w:rsidP="009E6D4C">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Light Adjustments/Added chasing Enemy/Dynamic Sounds/Inverted Controls [Mar 12] Commit 6</w:t>
      </w:r>
      <w:r w:rsidR="00AD5B70">
        <w:rPr>
          <w:rStyle w:val="Hyperlink"/>
          <w:color w:val="auto"/>
          <w:sz w:val="24"/>
          <w:u w:val="none"/>
        </w:rPr>
        <w:t>6-68</w:t>
      </w:r>
    </w:p>
    <w:p w14:paraId="554F9137" w14:textId="46A146F2" w:rsidR="00F97790" w:rsidRDefault="00F97790" w:rsidP="00F97790">
      <w:pPr>
        <w:widowControl w:val="0"/>
        <w:autoSpaceDE w:val="0"/>
        <w:autoSpaceDN w:val="0"/>
        <w:spacing w:before="43" w:after="0" w:line="240" w:lineRule="auto"/>
        <w:rPr>
          <w:rStyle w:val="Hyperlink"/>
          <w:color w:val="auto"/>
          <w:sz w:val="24"/>
          <w:u w:val="none"/>
        </w:rPr>
      </w:pPr>
    </w:p>
    <w:p w14:paraId="342B992B" w14:textId="079FC5A4" w:rsidR="00F97790" w:rsidRDefault="00F97790" w:rsidP="00F97790">
      <w:pPr>
        <w:widowControl w:val="0"/>
        <w:autoSpaceDE w:val="0"/>
        <w:autoSpaceDN w:val="0"/>
        <w:spacing w:before="43" w:after="0" w:line="240" w:lineRule="auto"/>
        <w:rPr>
          <w:rStyle w:val="Hyperlink"/>
          <w:color w:val="auto"/>
          <w:sz w:val="24"/>
          <w:u w:val="none"/>
        </w:rPr>
      </w:pPr>
    </w:p>
    <w:p w14:paraId="176DCED7" w14:textId="36D6B642" w:rsidR="00F97790" w:rsidRDefault="00F97790" w:rsidP="00F97790">
      <w:pPr>
        <w:widowControl w:val="0"/>
        <w:autoSpaceDE w:val="0"/>
        <w:autoSpaceDN w:val="0"/>
        <w:spacing w:before="43" w:after="0" w:line="240" w:lineRule="auto"/>
        <w:rPr>
          <w:rStyle w:val="Hyperlink"/>
          <w:color w:val="auto"/>
          <w:sz w:val="24"/>
          <w:u w:val="none"/>
        </w:rPr>
      </w:pPr>
    </w:p>
    <w:p w14:paraId="661AC70F" w14:textId="2C53766C" w:rsidR="0037667D" w:rsidRDefault="0037667D" w:rsidP="00F97790">
      <w:pPr>
        <w:widowControl w:val="0"/>
        <w:autoSpaceDE w:val="0"/>
        <w:autoSpaceDN w:val="0"/>
        <w:spacing w:before="43" w:after="0" w:line="240" w:lineRule="auto"/>
        <w:rPr>
          <w:rStyle w:val="Hyperlink"/>
          <w:color w:val="auto"/>
          <w:sz w:val="24"/>
          <w:u w:val="none"/>
        </w:rPr>
      </w:pPr>
    </w:p>
    <w:p w14:paraId="18F2DD43" w14:textId="77777777" w:rsidR="0037667D" w:rsidRPr="00F97790" w:rsidRDefault="0037667D" w:rsidP="00F97790">
      <w:pPr>
        <w:widowControl w:val="0"/>
        <w:autoSpaceDE w:val="0"/>
        <w:autoSpaceDN w:val="0"/>
        <w:spacing w:before="43" w:after="0" w:line="240" w:lineRule="auto"/>
        <w:rPr>
          <w:rStyle w:val="Hyperlink"/>
          <w:color w:val="auto"/>
          <w:sz w:val="24"/>
          <w:u w:val="none"/>
        </w:rPr>
      </w:pPr>
    </w:p>
    <w:p w14:paraId="0BC57B8E" w14:textId="3EE481E7" w:rsidR="009B1D9A" w:rsidRDefault="0000628B" w:rsidP="009B1D9A">
      <w:pPr>
        <w:pStyle w:val="ListParagraph"/>
        <w:numPr>
          <w:ilvl w:val="0"/>
          <w:numId w:val="6"/>
        </w:numPr>
        <w:rPr>
          <w:rStyle w:val="Hyperlink"/>
          <w:color w:val="FF0000"/>
          <w:sz w:val="24"/>
          <w:szCs w:val="24"/>
        </w:rPr>
      </w:pPr>
      <w:r w:rsidRPr="009B1D9A">
        <w:rPr>
          <w:rStyle w:val="Hyperlink"/>
          <w:color w:val="FF0000"/>
          <w:sz w:val="24"/>
          <w:szCs w:val="24"/>
        </w:rPr>
        <w:t>Working for Alpha</w:t>
      </w:r>
    </w:p>
    <w:p w14:paraId="73ECBE72" w14:textId="014F312C" w:rsidR="00062E2D" w:rsidRDefault="00062E2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Platforms Redone/Sound Changes/Destructible Platforms/Main Menu Invert option working </w:t>
      </w:r>
      <w:r>
        <w:rPr>
          <w:rStyle w:val="Hyperlink"/>
          <w:color w:val="auto"/>
          <w:sz w:val="24"/>
          <w:u w:val="none"/>
        </w:rPr>
        <w:t>[Mar 1</w:t>
      </w:r>
      <w:r>
        <w:rPr>
          <w:rStyle w:val="Hyperlink"/>
          <w:color w:val="auto"/>
          <w:sz w:val="24"/>
          <w:u w:val="none"/>
        </w:rPr>
        <w:t>3</w:t>
      </w:r>
      <w:r>
        <w:rPr>
          <w:rStyle w:val="Hyperlink"/>
          <w:color w:val="auto"/>
          <w:sz w:val="24"/>
          <w:u w:val="none"/>
        </w:rPr>
        <w:t xml:space="preserve">] Commit </w:t>
      </w:r>
      <w:r w:rsidR="0037667D">
        <w:rPr>
          <w:rStyle w:val="Hyperlink"/>
          <w:color w:val="auto"/>
          <w:sz w:val="24"/>
          <w:u w:val="none"/>
        </w:rPr>
        <w:t>72.</w:t>
      </w:r>
    </w:p>
    <w:p w14:paraId="5CC12141" w14:textId="1D5615EB" w:rsidR="00F97790"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Started Porting to mobile and working on Swiping/Lighting Fixes [Mar 24] Commit 73-74.</w:t>
      </w:r>
    </w:p>
    <w:p w14:paraId="51ADF9E6" w14:textId="77777777" w:rsidR="0037667D"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Save Load/Inverted Swiping Controls/Sky Background change [Mar 27] Commit 75-78.</w:t>
      </w:r>
    </w:p>
    <w:p w14:paraId="0A939810" w14:textId="0AFF8DD2" w:rsidR="0037667D" w:rsidRPr="009E6D4C"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Swiping working Correctly/Can quit from </w:t>
      </w:r>
      <w:r w:rsidR="00054707">
        <w:rPr>
          <w:rStyle w:val="Hyperlink"/>
          <w:color w:val="auto"/>
          <w:sz w:val="24"/>
          <w:u w:val="none"/>
        </w:rPr>
        <w:t>Main menu</w:t>
      </w:r>
      <w:r>
        <w:rPr>
          <w:rStyle w:val="Hyperlink"/>
          <w:color w:val="auto"/>
          <w:sz w:val="24"/>
          <w:u w:val="none"/>
        </w:rPr>
        <w:t xml:space="preserve"> [Mar 28] Commit 79. </w:t>
      </w:r>
    </w:p>
    <w:p w14:paraId="5F585607" w14:textId="77777777" w:rsidR="00062E2D" w:rsidRPr="00B964D8" w:rsidRDefault="00062E2D" w:rsidP="00062E2D">
      <w:pPr>
        <w:pStyle w:val="ListParagraph"/>
        <w:rPr>
          <w:rStyle w:val="Hyperlink"/>
          <w:color w:val="FF0000"/>
          <w:sz w:val="24"/>
          <w:szCs w:val="24"/>
        </w:rPr>
      </w:pPr>
    </w:p>
    <w:p w14:paraId="4E1BE160" w14:textId="6AA4D2AA" w:rsidR="009B1D9A" w:rsidRDefault="0000628B" w:rsidP="00B964D8">
      <w:pPr>
        <w:pStyle w:val="ListParagraph"/>
        <w:numPr>
          <w:ilvl w:val="0"/>
          <w:numId w:val="6"/>
        </w:numPr>
        <w:rPr>
          <w:rStyle w:val="Hyperlink"/>
          <w:color w:val="FF0000"/>
          <w:sz w:val="24"/>
          <w:szCs w:val="24"/>
        </w:rPr>
      </w:pPr>
      <w:r w:rsidRPr="00DF5FF9">
        <w:rPr>
          <w:rStyle w:val="Hyperlink"/>
          <w:color w:val="FF0000"/>
          <w:sz w:val="24"/>
          <w:szCs w:val="24"/>
        </w:rPr>
        <w:t>Working for Beta</w:t>
      </w:r>
    </w:p>
    <w:p w14:paraId="5032A550" w14:textId="72A70C2B" w:rsidR="00F97790" w:rsidRDefault="00F97790" w:rsidP="00F97790">
      <w:pPr>
        <w:rPr>
          <w:rStyle w:val="Hyperlink"/>
          <w:color w:val="FF0000"/>
          <w:sz w:val="24"/>
          <w:szCs w:val="24"/>
        </w:rPr>
      </w:pPr>
    </w:p>
    <w:p w14:paraId="0D8AC4E9" w14:textId="1FB0D8B7" w:rsidR="00F97790" w:rsidRDefault="00F97790" w:rsidP="00F97790">
      <w:pPr>
        <w:rPr>
          <w:rStyle w:val="Hyperlink"/>
          <w:color w:val="FF0000"/>
          <w:sz w:val="24"/>
          <w:szCs w:val="24"/>
        </w:rPr>
      </w:pPr>
    </w:p>
    <w:p w14:paraId="5E76B58D" w14:textId="77777777" w:rsidR="00F97790" w:rsidRPr="00F97790" w:rsidRDefault="00F97790" w:rsidP="00F97790">
      <w:pPr>
        <w:rPr>
          <w:rStyle w:val="Hyperlink"/>
          <w:color w:val="FF0000"/>
          <w:sz w:val="24"/>
          <w:szCs w:val="24"/>
        </w:rPr>
      </w:pPr>
    </w:p>
    <w:p w14:paraId="7162DD26" w14:textId="0B1FD098"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on Final Submission.</w:t>
      </w:r>
    </w:p>
    <w:p w14:paraId="5E92200C" w14:textId="7D5A9FA5" w:rsidR="00F97790" w:rsidRDefault="00F97790" w:rsidP="00F97790">
      <w:pPr>
        <w:rPr>
          <w:rStyle w:val="Hyperlink"/>
          <w:color w:val="FF0000"/>
          <w:sz w:val="24"/>
          <w:szCs w:val="24"/>
        </w:rPr>
      </w:pPr>
    </w:p>
    <w:p w14:paraId="18AB7F18" w14:textId="063782D4" w:rsidR="00F97790" w:rsidRDefault="00F97790" w:rsidP="00F97790">
      <w:pPr>
        <w:rPr>
          <w:rStyle w:val="Hyperlink"/>
          <w:color w:val="FF0000"/>
          <w:sz w:val="24"/>
          <w:szCs w:val="24"/>
        </w:rPr>
      </w:pPr>
    </w:p>
    <w:p w14:paraId="1AA2C0F5" w14:textId="70D1247C" w:rsidR="00F97790" w:rsidRDefault="00F97790" w:rsidP="00F97790">
      <w:pPr>
        <w:rPr>
          <w:rStyle w:val="Hyperlink"/>
          <w:color w:val="FF0000"/>
          <w:sz w:val="24"/>
          <w:szCs w:val="24"/>
        </w:rPr>
      </w:pPr>
    </w:p>
    <w:p w14:paraId="22718CB4" w14:textId="792F9F57" w:rsidR="00F97790" w:rsidRDefault="00F97790" w:rsidP="00F97790">
      <w:pPr>
        <w:rPr>
          <w:rStyle w:val="Hyperlink"/>
          <w:color w:val="FF0000"/>
          <w:sz w:val="24"/>
          <w:szCs w:val="24"/>
        </w:rPr>
      </w:pPr>
    </w:p>
    <w:p w14:paraId="3300D786" w14:textId="42590087" w:rsidR="00F97790" w:rsidRDefault="00F97790" w:rsidP="00F97790">
      <w:pPr>
        <w:rPr>
          <w:rStyle w:val="Hyperlink"/>
          <w:color w:val="FF0000"/>
          <w:sz w:val="24"/>
          <w:szCs w:val="24"/>
        </w:rPr>
      </w:pPr>
    </w:p>
    <w:p w14:paraId="6B761481" w14:textId="2BFD946C" w:rsidR="00F97790" w:rsidRDefault="00F97790" w:rsidP="00F97790">
      <w:pPr>
        <w:rPr>
          <w:rStyle w:val="Hyperlink"/>
          <w:color w:val="FF0000"/>
          <w:sz w:val="24"/>
          <w:szCs w:val="24"/>
        </w:rPr>
      </w:pPr>
    </w:p>
    <w:p w14:paraId="3A33BAF1" w14:textId="6D9782DE" w:rsidR="00F97790" w:rsidRDefault="00F97790" w:rsidP="00F97790">
      <w:pPr>
        <w:rPr>
          <w:rStyle w:val="Hyperlink"/>
          <w:color w:val="FF0000"/>
          <w:sz w:val="24"/>
          <w:szCs w:val="24"/>
        </w:rPr>
      </w:pPr>
    </w:p>
    <w:p w14:paraId="68847E40" w14:textId="3DEC43FA" w:rsidR="00F97790" w:rsidRDefault="00F97790" w:rsidP="00F97790">
      <w:pPr>
        <w:rPr>
          <w:rStyle w:val="Hyperlink"/>
          <w:color w:val="FF0000"/>
          <w:sz w:val="24"/>
          <w:szCs w:val="24"/>
        </w:rPr>
      </w:pPr>
    </w:p>
    <w:p w14:paraId="2BF8A8C9" w14:textId="7D6FEE20" w:rsidR="00F97790" w:rsidRDefault="00F97790" w:rsidP="00F97790">
      <w:pPr>
        <w:rPr>
          <w:rStyle w:val="Hyperlink"/>
          <w:color w:val="FF0000"/>
          <w:sz w:val="24"/>
          <w:szCs w:val="24"/>
        </w:rPr>
      </w:pPr>
    </w:p>
    <w:p w14:paraId="4A0F29ED" w14:textId="42C83CF1" w:rsidR="00F97790" w:rsidRDefault="00F97790" w:rsidP="00F97790">
      <w:pPr>
        <w:rPr>
          <w:rStyle w:val="Hyperlink"/>
          <w:color w:val="FF0000"/>
          <w:sz w:val="24"/>
          <w:szCs w:val="24"/>
        </w:rPr>
      </w:pPr>
    </w:p>
    <w:p w14:paraId="16D6CD35" w14:textId="498B340F" w:rsidR="00F97790" w:rsidRDefault="00F97790" w:rsidP="00F97790">
      <w:pPr>
        <w:rPr>
          <w:rStyle w:val="Hyperlink"/>
          <w:color w:val="FF0000"/>
          <w:sz w:val="24"/>
          <w:szCs w:val="24"/>
        </w:rPr>
      </w:pPr>
    </w:p>
    <w:p w14:paraId="7C58FA10" w14:textId="7C7E371D" w:rsidR="00F97790" w:rsidRDefault="00F97790" w:rsidP="00F97790">
      <w:pPr>
        <w:rPr>
          <w:rStyle w:val="Hyperlink"/>
          <w:color w:val="FF0000"/>
          <w:sz w:val="24"/>
          <w:szCs w:val="24"/>
        </w:rPr>
      </w:pPr>
    </w:p>
    <w:p w14:paraId="111544C1" w14:textId="77FB6545" w:rsidR="00F97790" w:rsidRDefault="00F97790" w:rsidP="00F97790">
      <w:pPr>
        <w:rPr>
          <w:rStyle w:val="Hyperlink"/>
          <w:color w:val="FF0000"/>
          <w:sz w:val="24"/>
          <w:szCs w:val="24"/>
        </w:rPr>
      </w:pPr>
    </w:p>
    <w:p w14:paraId="0268FB03" w14:textId="77777777" w:rsidR="00F97790" w:rsidRPr="00F97790" w:rsidRDefault="00F97790" w:rsidP="00F97790">
      <w:pPr>
        <w:rPr>
          <w:rStyle w:val="Hyperlink"/>
          <w:color w:val="FF0000"/>
          <w:sz w:val="24"/>
          <w:szCs w:val="24"/>
        </w:rPr>
      </w:pP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6D80DE74" w14:textId="77777777" w:rsidR="00A31E6A" w:rsidRDefault="009F6693" w:rsidP="00A31E6A">
      <w:pPr>
        <w:pStyle w:val="ListParagraph"/>
        <w:numPr>
          <w:ilvl w:val="0"/>
          <w:numId w:val="1"/>
        </w:numPr>
        <w:rPr>
          <w:b/>
          <w:sz w:val="24"/>
          <w:szCs w:val="24"/>
        </w:rPr>
      </w:pPr>
      <w:bookmarkStart w:id="0" w:name="GameOverview"/>
      <w:bookmarkStart w:id="1" w:name="_Hlk62518241"/>
      <w:r w:rsidRPr="008C6B2D">
        <w:rPr>
          <w:b/>
          <w:sz w:val="24"/>
          <w:szCs w:val="24"/>
        </w:rPr>
        <w:t>Game Overview</w:t>
      </w:r>
      <w:r w:rsidR="00BF4089">
        <w:rPr>
          <w:b/>
          <w:sz w:val="24"/>
          <w:szCs w:val="24"/>
        </w:rPr>
        <w:t xml:space="preserve"> </w:t>
      </w:r>
    </w:p>
    <w:bookmarkEnd w:id="0"/>
    <w:p w14:paraId="08B812D4" w14:textId="67C5D6E8" w:rsidR="00686D09" w:rsidRDefault="00A31E6A" w:rsidP="005F7776">
      <w:pPr>
        <w:pStyle w:val="ListParagraph"/>
      </w:pPr>
      <w:r>
        <w:rPr>
          <w:i/>
        </w:rPr>
        <w:t>You are a pigeon trying to escape from a hawk. It is an “endless” runner game</w:t>
      </w:r>
      <w:r>
        <w:t>. Instead of literally being endless, the game level will be around a large, looped track, giving the feel of endlessness without the pain of procedural generation. Speed will increase as time goes on.</w:t>
      </w:r>
    </w:p>
    <w:p w14:paraId="26DBFE56" w14:textId="77777777" w:rsidR="005F7776" w:rsidRPr="005F7776" w:rsidRDefault="005F7776" w:rsidP="005F7776">
      <w:pPr>
        <w:pStyle w:val="ListParagraph"/>
      </w:pPr>
    </w:p>
    <w:p w14:paraId="08B812D5" w14:textId="77777777" w:rsidR="009F6693" w:rsidRPr="008C6B2D" w:rsidRDefault="009F6693" w:rsidP="00686D09">
      <w:pPr>
        <w:pStyle w:val="ListParagraph"/>
        <w:numPr>
          <w:ilvl w:val="0"/>
          <w:numId w:val="1"/>
        </w:numPr>
        <w:rPr>
          <w:b/>
          <w:sz w:val="24"/>
          <w:szCs w:val="24"/>
        </w:rPr>
      </w:pPr>
      <w:bookmarkStart w:id="2" w:name="GamePlayMechanics"/>
      <w:r w:rsidRPr="008C6B2D">
        <w:rPr>
          <w:b/>
          <w:sz w:val="24"/>
          <w:szCs w:val="24"/>
        </w:rPr>
        <w:t>Game Play Mechanics</w:t>
      </w:r>
    </w:p>
    <w:bookmarkEnd w:id="2"/>
    <w:p w14:paraId="08B812D6" w14:textId="67DEC2FA"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368FDA01" w14:textId="77777777" w:rsidR="00E05BAF" w:rsidRDefault="00E05BAF" w:rsidP="00E05BAF">
      <w:pPr>
        <w:pStyle w:val="ListParagraph"/>
        <w:rPr>
          <w:i/>
        </w:rPr>
      </w:pPr>
      <w:r w:rsidRPr="0023375C">
        <w:rPr>
          <w:i/>
          <w:highlight w:val="yellow"/>
        </w:rPr>
        <w:t>UPDATE</w:t>
      </w:r>
    </w:p>
    <w:p w14:paraId="67EAD23A" w14:textId="74E8F2D8" w:rsidR="00E05BAF" w:rsidRPr="00E05BAF" w:rsidRDefault="00E05BAF" w:rsidP="00E05BAF">
      <w:pPr>
        <w:pStyle w:val="ListParagraph"/>
        <w:rPr>
          <w:rFonts w:cstheme="minorHAnsi"/>
          <w:b/>
          <w:color w:val="000000" w:themeColor="text1"/>
          <w:sz w:val="24"/>
          <w:szCs w:val="24"/>
        </w:rPr>
      </w:pPr>
      <w:r w:rsidRPr="0023375C">
        <w:rPr>
          <w:rFonts w:cstheme="minorHAnsi"/>
          <w:color w:val="000000" w:themeColor="text1"/>
        </w:rPr>
        <w:t>The player begins the game running. There will be 6 checkpoints in the level. Checkpoints will function in a standard manner: once a checkpoint has been passed, if the player dies the game can start from the last checkpoint. An inventory will include collected coins and powerups. There will also be scoring dependent on how far through the level the player has gone. There will be 2 platform categories: normal and self-destructing. Self-destructing platforms will be destroyed 1 second after the player has touched them. Each of these categories includes platforms that move up and down, left, and right, and rotating platforms. After every lap, the players speed increases. If the player eats a mushroom, health decreases by 50%. After every lap, pickups will be randomly regenerated around the lap.</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bookmarkStart w:id="3" w:name="GameDynamics"/>
      <w:r>
        <w:rPr>
          <w:b/>
          <w:bCs/>
          <w:iCs/>
          <w:sz w:val="24"/>
          <w:szCs w:val="24"/>
        </w:rPr>
        <w:t>Game Dynamics</w:t>
      </w:r>
    </w:p>
    <w:bookmarkEnd w:id="3"/>
    <w:p w14:paraId="125750D6" w14:textId="60B8FF7C" w:rsidR="00941886" w:rsidRDefault="00941886" w:rsidP="005F777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2FD22D60" w14:textId="1D3F9D16" w:rsidR="00941886" w:rsidRPr="00941886" w:rsidRDefault="00941886" w:rsidP="00941886">
      <w:pPr>
        <w:pStyle w:val="ListParagraph"/>
        <w:numPr>
          <w:ilvl w:val="0"/>
          <w:numId w:val="1"/>
        </w:numPr>
        <w:rPr>
          <w:b/>
          <w:i/>
          <w:iCs/>
          <w:sz w:val="24"/>
          <w:szCs w:val="24"/>
        </w:rPr>
      </w:pPr>
      <w:bookmarkStart w:id="4" w:name="GameAsthetics"/>
      <w:r w:rsidRPr="00941886">
        <w:rPr>
          <w:b/>
          <w:sz w:val="24"/>
          <w:szCs w:val="24"/>
        </w:rPr>
        <w:t>Game Aesthetics</w:t>
      </w:r>
    </w:p>
    <w:bookmarkEnd w:id="4"/>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bookmarkStart w:id="5" w:name="Camera"/>
      <w:r w:rsidRPr="008C6B2D">
        <w:rPr>
          <w:b/>
          <w:sz w:val="24"/>
          <w:szCs w:val="24"/>
        </w:rPr>
        <w:t>Camera</w:t>
      </w:r>
      <w:r w:rsidR="003E1D34">
        <w:rPr>
          <w:b/>
          <w:sz w:val="24"/>
          <w:szCs w:val="24"/>
        </w:rPr>
        <w:t xml:space="preserve"> </w:t>
      </w:r>
    </w:p>
    <w:bookmarkEnd w:id="5"/>
    <w:p w14:paraId="5B9C005A" w14:textId="66D59E9C" w:rsidR="00C1257A" w:rsidRDefault="00603AF2" w:rsidP="005F7776">
      <w:pPr>
        <w:pStyle w:val="ListParagraph"/>
        <w:rPr>
          <w:i/>
          <w:sz w:val="24"/>
          <w:szCs w:val="24"/>
        </w:rPr>
      </w:pPr>
      <w:r>
        <w:rPr>
          <w:i/>
          <w:sz w:val="24"/>
          <w:szCs w:val="24"/>
        </w:rPr>
        <w:t>Third Person point of view while looking at the player’s back.</w:t>
      </w:r>
    </w:p>
    <w:p w14:paraId="2C32A947" w14:textId="77777777" w:rsidR="005F7776" w:rsidRPr="005F7776" w:rsidRDefault="005F7776" w:rsidP="005F7776">
      <w:pPr>
        <w:pStyle w:val="ListParagraph"/>
        <w:rPr>
          <w:i/>
          <w:sz w:val="24"/>
          <w:szCs w:val="24"/>
        </w:rPr>
      </w:pPr>
    </w:p>
    <w:p w14:paraId="08B812DB" w14:textId="77777777" w:rsidR="00BF4089" w:rsidRDefault="009F6693" w:rsidP="00BF4089">
      <w:pPr>
        <w:pStyle w:val="ListParagraph"/>
        <w:numPr>
          <w:ilvl w:val="0"/>
          <w:numId w:val="1"/>
        </w:numPr>
        <w:rPr>
          <w:b/>
          <w:sz w:val="24"/>
          <w:szCs w:val="24"/>
        </w:rPr>
      </w:pPr>
      <w:bookmarkStart w:id="6" w:name="Controls"/>
      <w:r w:rsidRPr="008C6B2D">
        <w:rPr>
          <w:b/>
          <w:sz w:val="24"/>
          <w:szCs w:val="24"/>
        </w:rPr>
        <w:t>Controls</w:t>
      </w:r>
    </w:p>
    <w:bookmarkEnd w:id="6"/>
    <w:p w14:paraId="06217235" w14:textId="7A18C5DC" w:rsidR="006D3E76" w:rsidRDefault="00603AF2" w:rsidP="00BF4089">
      <w:pPr>
        <w:pStyle w:val="ListParagraph"/>
        <w:rPr>
          <w:i/>
          <w:sz w:val="24"/>
          <w:szCs w:val="24"/>
        </w:rPr>
      </w:pPr>
      <w:r>
        <w:rPr>
          <w:i/>
          <w:sz w:val="24"/>
          <w:szCs w:val="24"/>
        </w:rPr>
        <w:t>Player can swipe left/right to change the direction and swipe up to jump.</w:t>
      </w:r>
    </w:p>
    <w:p w14:paraId="08B812DC" w14:textId="36313FF8" w:rsidR="00BF4089" w:rsidRDefault="0027598D" w:rsidP="00BF4089">
      <w:pPr>
        <w:pStyle w:val="ListParagraph"/>
        <w:rPr>
          <w:i/>
          <w:sz w:val="24"/>
          <w:szCs w:val="24"/>
        </w:rPr>
      </w:pPr>
      <w:proofErr w:type="gramStart"/>
      <w:r w:rsidRPr="006D3E76">
        <w:rPr>
          <w:i/>
          <w:sz w:val="24"/>
          <w:szCs w:val="24"/>
          <w:highlight w:val="yellow"/>
        </w:rPr>
        <w:t>update</w:t>
      </w:r>
      <w:r>
        <w:rPr>
          <w:i/>
          <w:sz w:val="24"/>
          <w:szCs w:val="24"/>
        </w:rPr>
        <w:t xml:space="preserve"> :</w:t>
      </w:r>
      <w:proofErr w:type="gramEnd"/>
      <w:r w:rsidR="006D3E76">
        <w:rPr>
          <w:i/>
          <w:sz w:val="24"/>
          <w:szCs w:val="24"/>
        </w:rPr>
        <w:t xml:space="preserve"> no ducking for now maybe we can add that later.</w:t>
      </w:r>
    </w:p>
    <w:p w14:paraId="7A1187FA" w14:textId="77777777" w:rsidR="00C1257A" w:rsidRPr="00BF4089" w:rsidRDefault="00C1257A" w:rsidP="00BF4089">
      <w:pPr>
        <w:pStyle w:val="ListParagraph"/>
        <w:rPr>
          <w:i/>
          <w:sz w:val="24"/>
          <w:szCs w:val="24"/>
        </w:rPr>
      </w:pPr>
    </w:p>
    <w:p w14:paraId="08B812DD" w14:textId="55FCB625" w:rsidR="00686D09" w:rsidRDefault="00686D09" w:rsidP="00686D09">
      <w:pPr>
        <w:rPr>
          <w:b/>
          <w:sz w:val="24"/>
          <w:szCs w:val="24"/>
        </w:rPr>
      </w:pPr>
    </w:p>
    <w:p w14:paraId="5AE48993" w14:textId="77777777" w:rsidR="00F965E9" w:rsidRPr="008C6B2D" w:rsidRDefault="00F965E9" w:rsidP="00686D09">
      <w:pPr>
        <w:rPr>
          <w:b/>
          <w:sz w:val="24"/>
          <w:szCs w:val="24"/>
        </w:rPr>
      </w:pPr>
    </w:p>
    <w:p w14:paraId="08B812DE" w14:textId="77777777" w:rsidR="009F6693" w:rsidRDefault="009F6693" w:rsidP="00686D09">
      <w:pPr>
        <w:pStyle w:val="ListParagraph"/>
        <w:numPr>
          <w:ilvl w:val="0"/>
          <w:numId w:val="1"/>
        </w:numPr>
        <w:rPr>
          <w:b/>
          <w:sz w:val="24"/>
          <w:szCs w:val="24"/>
        </w:rPr>
      </w:pPr>
      <w:bookmarkStart w:id="7" w:name="Saving_Loading"/>
      <w:r w:rsidRPr="008C6B2D">
        <w:rPr>
          <w:b/>
          <w:sz w:val="24"/>
          <w:szCs w:val="24"/>
        </w:rPr>
        <w:t>Saving and Loading</w:t>
      </w:r>
    </w:p>
    <w:bookmarkEnd w:id="7"/>
    <w:p w14:paraId="6AE921DB" w14:textId="4A016064" w:rsidR="00540C6E" w:rsidRDefault="00540C6E" w:rsidP="0027598D">
      <w:pPr>
        <w:pStyle w:val="BodyText"/>
        <w:spacing w:before="45" w:line="276" w:lineRule="auto"/>
        <w:ind w:left="880" w:right="1119"/>
      </w:pPr>
      <w:r>
        <w:t xml:space="preserve">As it is an endless runner there will </w:t>
      </w:r>
      <w:r w:rsidRPr="0027598D">
        <w:rPr>
          <w:highlight w:val="yellow"/>
        </w:rPr>
        <w:t>not be any checkpoints</w:t>
      </w:r>
      <w:r>
        <w:t xml:space="preserve"> to save player stats</w:t>
      </w:r>
      <w:r w:rsidRPr="0027598D">
        <w:rPr>
          <w:highlight w:val="yellow"/>
        </w:rPr>
        <w:t>.</w:t>
      </w:r>
      <w:r w:rsidR="0027598D" w:rsidRPr="0027598D">
        <w:rPr>
          <w:highlight w:val="yellow"/>
        </w:rPr>
        <w:t xml:space="preserve"> We will be adding checkpoints for saving game because of the requirements</w:t>
      </w:r>
      <w:r w:rsidR="0027598D">
        <w:t xml:space="preserve">. </w:t>
      </w:r>
      <w:r>
        <w:t>when the player dies, they can save their score if it is a high score.</w:t>
      </w:r>
    </w:p>
    <w:p w14:paraId="5DC590D8" w14:textId="77777777" w:rsidR="00422E87" w:rsidRPr="008C6B2D" w:rsidRDefault="00422E87" w:rsidP="00686D09">
      <w:pPr>
        <w:rPr>
          <w:b/>
          <w:sz w:val="24"/>
          <w:szCs w:val="24"/>
        </w:rPr>
      </w:pPr>
    </w:p>
    <w:p w14:paraId="08B812E1" w14:textId="700FF9B7" w:rsidR="009F6693" w:rsidRDefault="006760B1" w:rsidP="00686D09">
      <w:pPr>
        <w:pStyle w:val="ListParagraph"/>
        <w:numPr>
          <w:ilvl w:val="0"/>
          <w:numId w:val="1"/>
        </w:numPr>
        <w:rPr>
          <w:b/>
          <w:sz w:val="24"/>
          <w:szCs w:val="24"/>
        </w:rPr>
      </w:pPr>
      <w:bookmarkStart w:id="8" w:name="Interface_Sketch"/>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bookmarkEnd w:id="8"/>
    <w:p w14:paraId="08B812E3" w14:textId="5E335088" w:rsidR="00686D09" w:rsidRPr="008C6B2D" w:rsidRDefault="00686D09" w:rsidP="00686D09">
      <w:pPr>
        <w:rPr>
          <w:b/>
          <w:sz w:val="24"/>
          <w:szCs w:val="24"/>
        </w:rPr>
      </w:pPr>
    </w:p>
    <w:p w14:paraId="08B812E4" w14:textId="65B3B615" w:rsidR="009F6693" w:rsidRDefault="009F6693" w:rsidP="00686D09">
      <w:pPr>
        <w:pStyle w:val="ListParagraph"/>
        <w:numPr>
          <w:ilvl w:val="0"/>
          <w:numId w:val="1"/>
        </w:numPr>
        <w:rPr>
          <w:b/>
          <w:sz w:val="24"/>
          <w:szCs w:val="24"/>
        </w:rPr>
      </w:pPr>
      <w:bookmarkStart w:id="9" w:name="MenuScreen_Description"/>
      <w:r w:rsidRPr="008C6B2D">
        <w:rPr>
          <w:b/>
          <w:sz w:val="24"/>
          <w:szCs w:val="24"/>
        </w:rPr>
        <w:t>Menu and Screen Descriptions</w:t>
      </w:r>
    </w:p>
    <w:bookmarkEnd w:id="9"/>
    <w:p w14:paraId="08B812E7" w14:textId="6BA3C899" w:rsidR="00BF4089"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2100AFF0" w14:textId="77777777" w:rsidR="005F7776" w:rsidRDefault="005F7776" w:rsidP="00C1257A">
      <w:pPr>
        <w:pStyle w:val="ListParagraph"/>
        <w:rPr>
          <w:i/>
          <w:highlight w:val="yellow"/>
        </w:rPr>
      </w:pPr>
    </w:p>
    <w:p w14:paraId="35A07CD2" w14:textId="77777777" w:rsidR="005F7776" w:rsidRDefault="005F7776" w:rsidP="00C1257A">
      <w:pPr>
        <w:pStyle w:val="ListParagraph"/>
        <w:rPr>
          <w:i/>
          <w:highlight w:val="yellow"/>
        </w:rPr>
      </w:pPr>
    </w:p>
    <w:p w14:paraId="27B9F71D" w14:textId="70BD129C" w:rsidR="005F7776" w:rsidRDefault="005F7776" w:rsidP="00C1257A">
      <w:pPr>
        <w:pStyle w:val="ListParagraph"/>
        <w:rPr>
          <w:i/>
          <w:highlight w:val="yellow"/>
        </w:rPr>
      </w:pPr>
    </w:p>
    <w:p w14:paraId="3E504528" w14:textId="513843E4" w:rsidR="005F7776" w:rsidRDefault="005F7776" w:rsidP="00C1257A">
      <w:pPr>
        <w:pStyle w:val="ListParagraph"/>
        <w:rPr>
          <w:i/>
          <w:highlight w:val="yellow"/>
        </w:rPr>
      </w:pPr>
    </w:p>
    <w:p w14:paraId="5EA51B09" w14:textId="43BA70BE" w:rsidR="00C1257A" w:rsidRDefault="00C1257A" w:rsidP="00C1257A">
      <w:pPr>
        <w:pStyle w:val="ListParagraph"/>
        <w:rPr>
          <w:i/>
        </w:rPr>
      </w:pPr>
      <w:r w:rsidRPr="0023375C">
        <w:rPr>
          <w:i/>
          <w:highlight w:val="yellow"/>
        </w:rPr>
        <w:t>UPDATE</w:t>
      </w:r>
    </w:p>
    <w:p w14:paraId="4F33144D" w14:textId="4726D0DF" w:rsidR="00DE031B" w:rsidRPr="00697120" w:rsidRDefault="00697120" w:rsidP="00697120">
      <w:pPr>
        <w:spacing w:before="52"/>
        <w:ind w:left="880" w:right="475"/>
        <w:rPr>
          <w:b/>
          <w:bCs/>
          <w:sz w:val="24"/>
        </w:rPr>
      </w:pPr>
      <w:r>
        <w:rPr>
          <w:noProof/>
          <w:sz w:val="24"/>
        </w:rPr>
        <w:drawing>
          <wp:anchor distT="0" distB="0" distL="114300" distR="114300" simplePos="0" relativeHeight="251676672" behindDoc="1" locked="0" layoutInCell="1" allowOverlap="1" wp14:anchorId="7D003F4C" wp14:editId="107C0595">
            <wp:simplePos x="0" y="0"/>
            <wp:positionH relativeFrom="column">
              <wp:posOffset>-457200</wp:posOffset>
            </wp:positionH>
            <wp:positionV relativeFrom="paragraph">
              <wp:posOffset>398780</wp:posOffset>
            </wp:positionV>
            <wp:extent cx="3324225" cy="2914650"/>
            <wp:effectExtent l="0" t="0" r="9525" b="0"/>
            <wp:wrapTight wrapText="bothSides">
              <wp:wrapPolygon edited="0">
                <wp:start x="0" y="0"/>
                <wp:lineTo x="0" y="21459"/>
                <wp:lineTo x="21538" y="2145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7" t="17485" b="11656"/>
                    <a:stretch/>
                  </pic:blipFill>
                  <pic:spPr bwMode="auto">
                    <a:xfrm>
                      <a:off x="0" y="0"/>
                      <a:ext cx="3324225"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7696" behindDoc="1" locked="0" layoutInCell="1" allowOverlap="1" wp14:anchorId="5FBE3698" wp14:editId="161744A5">
            <wp:simplePos x="0" y="0"/>
            <wp:positionH relativeFrom="page">
              <wp:posOffset>3781425</wp:posOffset>
            </wp:positionH>
            <wp:positionV relativeFrom="paragraph">
              <wp:posOffset>426720</wp:posOffset>
            </wp:positionV>
            <wp:extent cx="3581400" cy="2943225"/>
            <wp:effectExtent l="0" t="0" r="0" b="9525"/>
            <wp:wrapTight wrapText="bothSides">
              <wp:wrapPolygon edited="0">
                <wp:start x="0" y="0"/>
                <wp:lineTo x="0" y="21530"/>
                <wp:lineTo x="21485" y="21530"/>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03" b="11605"/>
                    <a:stretch/>
                  </pic:blipFill>
                  <pic:spPr bwMode="auto">
                    <a:xfrm>
                      <a:off x="0" y="0"/>
                      <a:ext cx="3581400"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57A" w:rsidRPr="00DE031B">
        <w:rPr>
          <w:b/>
          <w:bCs/>
          <w:sz w:val="24"/>
        </w:rPr>
        <w:t xml:space="preserve">Logo Scene  </w:t>
      </w:r>
      <w:r w:rsidR="00C1257A" w:rsidRPr="00DE031B">
        <w:rPr>
          <w:sz w:val="24"/>
        </w:rPr>
        <w:t xml:space="preserve">                                                                           </w:t>
      </w:r>
      <w:r w:rsidR="00C1257A" w:rsidRPr="00DE031B">
        <w:rPr>
          <w:b/>
          <w:bCs/>
          <w:sz w:val="24"/>
        </w:rPr>
        <w:t xml:space="preserve">Main Menu </w:t>
      </w:r>
    </w:p>
    <w:p w14:paraId="776CBADC" w14:textId="03270626" w:rsidR="00697120" w:rsidRDefault="00697120" w:rsidP="00D8359B">
      <w:pPr>
        <w:spacing w:before="52"/>
        <w:ind w:right="475"/>
        <w:rPr>
          <w:b/>
          <w:bCs/>
          <w:noProof/>
          <w:sz w:val="24"/>
        </w:rPr>
      </w:pPr>
    </w:p>
    <w:p w14:paraId="6F37E8AA" w14:textId="37539594" w:rsidR="00512111" w:rsidRPr="00512111" w:rsidRDefault="00697120" w:rsidP="00512111">
      <w:pPr>
        <w:spacing w:before="52"/>
        <w:ind w:right="475"/>
        <w:rPr>
          <w:b/>
          <w:bCs/>
          <w:sz w:val="24"/>
        </w:rPr>
      </w:pPr>
      <w:r>
        <w:rPr>
          <w:b/>
          <w:bCs/>
          <w:noProof/>
          <w:sz w:val="24"/>
        </w:rPr>
        <w:drawing>
          <wp:anchor distT="0" distB="0" distL="114300" distR="114300" simplePos="0" relativeHeight="251679744" behindDoc="1" locked="0" layoutInCell="1" allowOverlap="1" wp14:anchorId="1FE19865" wp14:editId="05ED31A0">
            <wp:simplePos x="0" y="0"/>
            <wp:positionH relativeFrom="page">
              <wp:posOffset>3876675</wp:posOffset>
            </wp:positionH>
            <wp:positionV relativeFrom="paragraph">
              <wp:posOffset>293370</wp:posOffset>
            </wp:positionV>
            <wp:extent cx="3533775" cy="3505200"/>
            <wp:effectExtent l="0" t="0" r="9525" b="0"/>
            <wp:wrapTight wrapText="bothSides">
              <wp:wrapPolygon edited="0">
                <wp:start x="0" y="0"/>
                <wp:lineTo x="0" y="21483"/>
                <wp:lineTo x="21542" y="21483"/>
                <wp:lineTo x="215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839" t="14614" r="2759" b="8310"/>
                    <a:stretch/>
                  </pic:blipFill>
                  <pic:spPr bwMode="auto">
                    <a:xfrm>
                      <a:off x="0" y="0"/>
                      <a:ext cx="353377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4"/>
        </w:rPr>
        <w:drawing>
          <wp:anchor distT="0" distB="0" distL="114300" distR="114300" simplePos="0" relativeHeight="251678720" behindDoc="1" locked="0" layoutInCell="1" allowOverlap="1" wp14:anchorId="7AACBCBE" wp14:editId="772A8438">
            <wp:simplePos x="0" y="0"/>
            <wp:positionH relativeFrom="column">
              <wp:posOffset>-533400</wp:posOffset>
            </wp:positionH>
            <wp:positionV relativeFrom="paragraph">
              <wp:posOffset>302895</wp:posOffset>
            </wp:positionV>
            <wp:extent cx="3429000" cy="3520631"/>
            <wp:effectExtent l="0" t="0" r="0" b="3810"/>
            <wp:wrapTight wrapText="bothSides">
              <wp:wrapPolygon edited="0">
                <wp:start x="0" y="0"/>
                <wp:lineTo x="0" y="21506"/>
                <wp:lineTo x="21480" y="21506"/>
                <wp:lineTo x="2148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9" t="10433" r="3231" b="16794"/>
                    <a:stretch/>
                  </pic:blipFill>
                  <pic:spPr bwMode="auto">
                    <a:xfrm>
                      <a:off x="0" y="0"/>
                      <a:ext cx="3436584" cy="35284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31B" w:rsidRPr="00DE031B">
        <w:rPr>
          <w:b/>
          <w:bCs/>
          <w:sz w:val="24"/>
        </w:rPr>
        <w:t>Options from Main Menu</w:t>
      </w:r>
      <w:r w:rsidR="00DE031B">
        <w:rPr>
          <w:sz w:val="24"/>
        </w:rPr>
        <w:t xml:space="preserve">    </w:t>
      </w:r>
      <w:r w:rsidR="00DE031B" w:rsidRPr="00DE031B">
        <w:rPr>
          <w:b/>
          <w:bCs/>
          <w:sz w:val="24"/>
        </w:rPr>
        <w:t xml:space="preserve">       </w:t>
      </w:r>
      <w:r w:rsidR="00D8359B">
        <w:rPr>
          <w:b/>
          <w:bCs/>
          <w:sz w:val="24"/>
        </w:rPr>
        <w:t xml:space="preserve">                 </w:t>
      </w:r>
      <w:r w:rsidR="00DE031B" w:rsidRPr="00DE031B">
        <w:rPr>
          <w:b/>
          <w:bCs/>
          <w:sz w:val="24"/>
        </w:rPr>
        <w:t>Game Scene</w:t>
      </w:r>
      <w:r w:rsidR="00D8359B">
        <w:rPr>
          <w:b/>
          <w:bCs/>
          <w:sz w:val="24"/>
        </w:rPr>
        <w:t xml:space="preserve"> // Inventory </w:t>
      </w:r>
      <w:r w:rsidR="00644921">
        <w:rPr>
          <w:b/>
          <w:bCs/>
          <w:sz w:val="24"/>
        </w:rPr>
        <w:t>System in</w:t>
      </w:r>
      <w:r w:rsidR="00D8359B">
        <w:rPr>
          <w:b/>
          <w:bCs/>
          <w:sz w:val="24"/>
        </w:rPr>
        <w:t xml:space="preserve"> bottom Left</w:t>
      </w:r>
    </w:p>
    <w:p w14:paraId="3A4BE02F" w14:textId="5C07237B" w:rsidR="00DE031B" w:rsidRPr="00DE031B" w:rsidRDefault="00512111" w:rsidP="00D33EE8">
      <w:pPr>
        <w:spacing w:before="52"/>
        <w:ind w:left="880" w:right="475"/>
        <w:rPr>
          <w:b/>
          <w:bCs/>
          <w:sz w:val="24"/>
        </w:rPr>
      </w:pPr>
      <w:r>
        <w:rPr>
          <w:noProof/>
          <w:sz w:val="24"/>
        </w:rPr>
        <w:lastRenderedPageBreak/>
        <w:drawing>
          <wp:anchor distT="0" distB="0" distL="114300" distR="114300" simplePos="0" relativeHeight="251681792" behindDoc="1" locked="0" layoutInCell="1" allowOverlap="1" wp14:anchorId="4572FE47" wp14:editId="1FC3E4A7">
            <wp:simplePos x="0" y="0"/>
            <wp:positionH relativeFrom="column">
              <wp:posOffset>-590550</wp:posOffset>
            </wp:positionH>
            <wp:positionV relativeFrom="paragraph">
              <wp:posOffset>342900</wp:posOffset>
            </wp:positionV>
            <wp:extent cx="3676650" cy="3143250"/>
            <wp:effectExtent l="0" t="0" r="0" b="0"/>
            <wp:wrapTight wrapText="bothSides">
              <wp:wrapPolygon edited="0">
                <wp:start x="0" y="0"/>
                <wp:lineTo x="0" y="21469"/>
                <wp:lineTo x="21488" y="21469"/>
                <wp:lineTo x="2148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rPr>
        <w:drawing>
          <wp:anchor distT="0" distB="0" distL="114300" distR="114300" simplePos="0" relativeHeight="251680768" behindDoc="1" locked="0" layoutInCell="1" allowOverlap="1" wp14:anchorId="555EE8D7" wp14:editId="19158E97">
            <wp:simplePos x="0" y="0"/>
            <wp:positionH relativeFrom="page">
              <wp:posOffset>4057650</wp:posOffset>
            </wp:positionH>
            <wp:positionV relativeFrom="paragraph">
              <wp:posOffset>314325</wp:posOffset>
            </wp:positionV>
            <wp:extent cx="3295650" cy="3152775"/>
            <wp:effectExtent l="0" t="0" r="0" b="9525"/>
            <wp:wrapTight wrapText="bothSides">
              <wp:wrapPolygon edited="0">
                <wp:start x="0" y="0"/>
                <wp:lineTo x="0" y="21535"/>
                <wp:lineTo x="21475" y="21535"/>
                <wp:lineTo x="214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961" t="11658" r="2084" b="12694"/>
                    <a:stretch/>
                  </pic:blipFill>
                  <pic:spPr bwMode="auto">
                    <a:xfrm>
                      <a:off x="0" y="0"/>
                      <a:ext cx="3295650" cy="315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31B" w:rsidRPr="00DE031B">
        <w:rPr>
          <w:b/>
          <w:bCs/>
          <w:sz w:val="24"/>
        </w:rPr>
        <w:t>Win Scene</w:t>
      </w:r>
      <w:r w:rsidR="00DE031B">
        <w:rPr>
          <w:b/>
          <w:bCs/>
          <w:sz w:val="24"/>
        </w:rPr>
        <w:t xml:space="preserve">                                                                       Options from Game Scene</w:t>
      </w:r>
    </w:p>
    <w:p w14:paraId="20BD7F35" w14:textId="36D96DC9" w:rsidR="00DE031B" w:rsidRPr="00D33EE8" w:rsidRDefault="00DE031B" w:rsidP="00DE031B">
      <w:pPr>
        <w:spacing w:before="52"/>
        <w:ind w:left="880" w:right="475"/>
        <w:rPr>
          <w:sz w:val="24"/>
        </w:rPr>
      </w:pPr>
    </w:p>
    <w:p w14:paraId="08B812E8" w14:textId="7C38A78B" w:rsidR="00BF4089" w:rsidRPr="00F53AFC" w:rsidRDefault="009F6693" w:rsidP="00BF4089">
      <w:pPr>
        <w:pStyle w:val="ListParagraph"/>
        <w:numPr>
          <w:ilvl w:val="0"/>
          <w:numId w:val="1"/>
        </w:numPr>
        <w:rPr>
          <w:b/>
          <w:sz w:val="24"/>
          <w:szCs w:val="24"/>
          <w:highlight w:val="yellow"/>
        </w:rPr>
      </w:pPr>
      <w:bookmarkStart w:id="10" w:name="Game_World"/>
      <w:r w:rsidRPr="00F53AFC">
        <w:rPr>
          <w:b/>
          <w:sz w:val="24"/>
          <w:szCs w:val="24"/>
          <w:highlight w:val="yellow"/>
        </w:rPr>
        <w:t>Game World</w:t>
      </w:r>
      <w:r w:rsidR="003E1D34" w:rsidRPr="00F53AFC">
        <w:rPr>
          <w:b/>
          <w:sz w:val="24"/>
          <w:szCs w:val="24"/>
          <w:highlight w:val="yellow"/>
        </w:rPr>
        <w:t xml:space="preserve"> </w:t>
      </w:r>
      <w:r w:rsidR="00F53AFC">
        <w:rPr>
          <w:b/>
          <w:sz w:val="24"/>
          <w:szCs w:val="24"/>
          <w:highlight w:val="yellow"/>
        </w:rPr>
        <w:t xml:space="preserve">  </w:t>
      </w:r>
      <w:r w:rsidR="00F53AFC" w:rsidRPr="00F53AFC">
        <w:rPr>
          <w:bCs/>
          <w:i/>
          <w:iCs/>
          <w:sz w:val="24"/>
          <w:szCs w:val="24"/>
          <w:highlight w:val="yellow"/>
        </w:rPr>
        <w:t>UPDATED</w:t>
      </w:r>
    </w:p>
    <w:bookmarkEnd w:id="10"/>
    <w:p w14:paraId="3B03275E" w14:textId="68879328" w:rsidR="005F7776" w:rsidRDefault="00F53AFC" w:rsidP="00BF4089">
      <w:pPr>
        <w:pStyle w:val="ListParagraph"/>
      </w:pPr>
      <w:r>
        <w:rPr>
          <w:noProof/>
        </w:rPr>
        <w:drawing>
          <wp:inline distT="0" distB="0" distL="0" distR="0" wp14:anchorId="179F2B7C" wp14:editId="627CCB13">
            <wp:extent cx="593407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sidR="00941886">
        <w:rPr>
          <w:i/>
          <w:sz w:val="24"/>
          <w:szCs w:val="24"/>
        </w:rPr>
        <w:t>The game will take place on a farm environment. Here are some mood-setting inspiration images:</w:t>
      </w:r>
      <w:r w:rsidR="00941886" w:rsidRPr="00941886">
        <w:t xml:space="preserve"> </w:t>
      </w:r>
    </w:p>
    <w:p w14:paraId="08B812E9" w14:textId="3FF02FD8" w:rsidR="009F6693" w:rsidRDefault="009F6693" w:rsidP="00BF4089">
      <w:pPr>
        <w:pStyle w:val="ListParagraph"/>
      </w:pPr>
    </w:p>
    <w:p w14:paraId="115079A6" w14:textId="3C4FCB34" w:rsidR="00941886" w:rsidRDefault="00EC4812" w:rsidP="00BF4089">
      <w:pPr>
        <w:pStyle w:val="ListParagraph"/>
        <w:rPr>
          <w:i/>
          <w:sz w:val="24"/>
          <w:szCs w:val="24"/>
        </w:rPr>
      </w:pPr>
      <w:hyperlink r:id="rId22"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EC4812" w:rsidP="00BF4089">
      <w:pPr>
        <w:pStyle w:val="ListParagraph"/>
        <w:rPr>
          <w:i/>
          <w:sz w:val="24"/>
          <w:szCs w:val="24"/>
        </w:rPr>
      </w:pPr>
      <w:hyperlink r:id="rId24"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5A448109">
            <wp:extent cx="4514215" cy="2279650"/>
            <wp:effectExtent l="0" t="0" r="635" b="635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5815" cy="2290558"/>
                    </a:xfrm>
                    <a:prstGeom prst="rect">
                      <a:avLst/>
                    </a:prstGeom>
                    <a:noFill/>
                    <a:ln>
                      <a:noFill/>
                    </a:ln>
                  </pic:spPr>
                </pic:pic>
              </a:graphicData>
            </a:graphic>
          </wp:inline>
        </w:drawing>
      </w:r>
    </w:p>
    <w:p w14:paraId="4F772943" w14:textId="6C9C2136" w:rsidR="00941886" w:rsidRDefault="00EC4812" w:rsidP="00BF4089">
      <w:pPr>
        <w:pStyle w:val="ListParagraph"/>
        <w:rPr>
          <w:i/>
          <w:sz w:val="24"/>
          <w:szCs w:val="24"/>
        </w:rPr>
      </w:pPr>
      <w:hyperlink r:id="rId26" w:history="1">
        <w:r w:rsidR="00941886" w:rsidRPr="008F226D">
          <w:rPr>
            <w:rStyle w:val="Hyperlink"/>
            <w:i/>
            <w:sz w:val="24"/>
            <w:szCs w:val="24"/>
          </w:rPr>
          <w:t>https://www.shutterstock.com/image-photo/scene-small-country-farm-western-montana-1171621711</w:t>
        </w:r>
      </w:hyperlink>
    </w:p>
    <w:p w14:paraId="399AB76C" w14:textId="308796A4" w:rsidR="00941886" w:rsidRDefault="00941886" w:rsidP="00BF4089">
      <w:pPr>
        <w:pStyle w:val="ListParagraph"/>
        <w:rPr>
          <w:i/>
          <w:sz w:val="24"/>
          <w:szCs w:val="24"/>
        </w:rPr>
      </w:pPr>
      <w:r>
        <w:rPr>
          <w:noProof/>
        </w:rPr>
        <w:drawing>
          <wp:inline distT="0" distB="0" distL="0" distR="0" wp14:anchorId="1BCAF838" wp14:editId="2556AE35">
            <wp:extent cx="5427345" cy="2447925"/>
            <wp:effectExtent l="0" t="0" r="1905" b="9525"/>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447925"/>
                    </a:xfrm>
                    <a:prstGeom prst="rect">
                      <a:avLst/>
                    </a:prstGeom>
                    <a:noFill/>
                    <a:ln>
                      <a:noFill/>
                    </a:ln>
                  </pic:spPr>
                </pic:pic>
              </a:graphicData>
            </a:graphic>
          </wp:inline>
        </w:drawing>
      </w:r>
    </w:p>
    <w:p w14:paraId="6B68636A" w14:textId="7AAF775C" w:rsidR="00EE6942" w:rsidRDefault="00EC4812" w:rsidP="00D8359B">
      <w:pPr>
        <w:pStyle w:val="ListParagraph"/>
        <w:rPr>
          <w:i/>
          <w:sz w:val="24"/>
          <w:szCs w:val="24"/>
        </w:rPr>
      </w:pPr>
      <w:hyperlink r:id="rId28" w:history="1">
        <w:r w:rsidR="00D8359B" w:rsidRPr="00901FF6">
          <w:rPr>
            <w:rStyle w:val="Hyperlink"/>
            <w:i/>
            <w:sz w:val="24"/>
            <w:szCs w:val="24"/>
          </w:rPr>
          <w:t>https://www.etsy.com/sg-en/listing/615628556/country-farm-limited-edition-art-print</w:t>
        </w:r>
      </w:hyperlink>
    </w:p>
    <w:p w14:paraId="610E6610" w14:textId="77777777" w:rsidR="00D8359B" w:rsidRPr="00D8359B" w:rsidRDefault="00D8359B" w:rsidP="00D8359B">
      <w:pPr>
        <w:pStyle w:val="ListParagraph"/>
        <w:rPr>
          <w:i/>
          <w:sz w:val="24"/>
          <w:szCs w:val="24"/>
        </w:rPr>
      </w:pPr>
    </w:p>
    <w:p w14:paraId="08B812EC" w14:textId="77777777" w:rsidR="009F6693" w:rsidRDefault="009F6693" w:rsidP="00686D09">
      <w:pPr>
        <w:pStyle w:val="ListParagraph"/>
        <w:numPr>
          <w:ilvl w:val="0"/>
          <w:numId w:val="1"/>
        </w:numPr>
        <w:rPr>
          <w:b/>
          <w:sz w:val="24"/>
          <w:szCs w:val="24"/>
        </w:rPr>
      </w:pPr>
      <w:bookmarkStart w:id="11" w:name="Level"/>
      <w:r w:rsidRPr="008C6B2D">
        <w:rPr>
          <w:b/>
          <w:sz w:val="24"/>
          <w:szCs w:val="24"/>
        </w:rPr>
        <w:lastRenderedPageBreak/>
        <w:t xml:space="preserve">Levels </w:t>
      </w:r>
    </w:p>
    <w:bookmarkEnd w:id="11"/>
    <w:p w14:paraId="08B812ED" w14:textId="27B94DB1" w:rsidR="00BF4089" w:rsidRDefault="007B03D2" w:rsidP="00BF4089">
      <w:pPr>
        <w:pStyle w:val="ListParagraph"/>
        <w:rPr>
          <w:b/>
          <w:bCs/>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41BD0E56" w14:textId="308DB135" w:rsidR="00E05BAF" w:rsidRDefault="00E05BAF" w:rsidP="00E05BAF">
      <w:pPr>
        <w:pStyle w:val="ListParagraph"/>
        <w:rPr>
          <w:i/>
        </w:rPr>
      </w:pPr>
      <w:r w:rsidRPr="0023375C">
        <w:rPr>
          <w:i/>
          <w:highlight w:val="yellow"/>
        </w:rPr>
        <w:t>UPDATE</w:t>
      </w:r>
    </w:p>
    <w:p w14:paraId="296C573A" w14:textId="77777777" w:rsidR="00E05BAF" w:rsidRDefault="00E05BAF" w:rsidP="00E05BAF">
      <w:pPr>
        <w:pStyle w:val="ListParagraph"/>
        <w:rPr>
          <w:rFonts w:cstheme="minorHAnsi"/>
          <w:color w:val="000000" w:themeColor="text1"/>
        </w:rPr>
      </w:pPr>
      <w:r w:rsidRPr="00E05BAF">
        <w:rPr>
          <w:rFonts w:cstheme="minorHAnsi"/>
          <w:color w:val="000000" w:themeColor="text1"/>
        </w:rPr>
        <w:t>Two Platforms:</w:t>
      </w:r>
      <w:r w:rsidRPr="00E05BAF">
        <w:rPr>
          <w:rFonts w:cstheme="minorHAnsi"/>
          <w:color w:val="000000" w:themeColor="text1"/>
        </w:rPr>
        <w:br/>
        <w:t>1. Static Platform 2. Platform which will get destroyed after player jumping on it.</w:t>
      </w:r>
    </w:p>
    <w:p w14:paraId="0D68C8BD" w14:textId="1F6CA6B2" w:rsidR="00E05BAF" w:rsidRDefault="00E05BAF" w:rsidP="00E05BAF">
      <w:pPr>
        <w:pStyle w:val="ListParagraph"/>
        <w:rPr>
          <w:rFonts w:cstheme="minorHAnsi"/>
          <w:color w:val="000000" w:themeColor="text1"/>
        </w:rPr>
      </w:pPr>
      <w:r w:rsidRPr="00E05BAF">
        <w:rPr>
          <w:rFonts w:cstheme="minorHAnsi"/>
          <w:color w:val="000000" w:themeColor="text1"/>
        </w:rPr>
        <w:t xml:space="preserve"> Hazards: 1. Speeds the player up 2. Mushroom if eaten will damage player. </w:t>
      </w:r>
    </w:p>
    <w:p w14:paraId="46D3F9AC" w14:textId="3C5B1606" w:rsidR="00E05BAF" w:rsidRPr="00E05BAF" w:rsidRDefault="00E05BAF" w:rsidP="00E05BAF">
      <w:pPr>
        <w:pStyle w:val="ListParagraph"/>
        <w:rPr>
          <w:rFonts w:cstheme="minorHAnsi"/>
          <w:i/>
          <w:color w:val="000000" w:themeColor="text1"/>
        </w:rPr>
      </w:pPr>
      <w:r w:rsidRPr="00E05BAF">
        <w:rPr>
          <w:rFonts w:cstheme="minorHAnsi"/>
          <w:color w:val="000000" w:themeColor="text1"/>
        </w:rPr>
        <w:t>Pickups:</w:t>
      </w:r>
      <w:r w:rsidRPr="00E05BAF">
        <w:rPr>
          <w:rFonts w:cstheme="minorHAnsi"/>
          <w:color w:val="000000" w:themeColor="text1"/>
        </w:rPr>
        <w:br/>
        <w:t>1. Coins 2. Power up slows the player down 3. Health increase</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bookmarkStart w:id="12" w:name="Game_Progression"/>
      <w:r w:rsidRPr="008C6B2D">
        <w:rPr>
          <w:b/>
          <w:sz w:val="24"/>
          <w:szCs w:val="24"/>
        </w:rPr>
        <w:t>Game Progression</w:t>
      </w:r>
    </w:p>
    <w:bookmarkEnd w:id="12"/>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bookmarkStart w:id="13" w:name="Characters"/>
      <w:r w:rsidRPr="008C6B2D">
        <w:rPr>
          <w:b/>
          <w:sz w:val="24"/>
          <w:szCs w:val="24"/>
        </w:rPr>
        <w:t>Characters</w:t>
      </w:r>
    </w:p>
    <w:bookmarkEnd w:id="13"/>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36474178">
            <wp:extent cx="4391025" cy="2171577"/>
            <wp:effectExtent l="0" t="0" r="0" b="635"/>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4775" cy="2183323"/>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bookmarkStart w:id="14" w:name="Enemies"/>
      <w:r w:rsidRPr="008C6B2D">
        <w:rPr>
          <w:b/>
          <w:sz w:val="24"/>
          <w:szCs w:val="24"/>
        </w:rPr>
        <w:t>Enemies</w:t>
      </w:r>
    </w:p>
    <w:bookmarkEnd w:id="14"/>
    <w:p w14:paraId="4AF63F5C" w14:textId="66A76E89" w:rsidR="00422E87" w:rsidRDefault="00A6576F" w:rsidP="00D8359B">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404864B9" w14:textId="1CF8212C" w:rsidR="00AF0EE1" w:rsidRDefault="00D41F80" w:rsidP="00D8359B">
      <w:pPr>
        <w:pStyle w:val="ListParagraph"/>
        <w:rPr>
          <w:i/>
          <w:iCs/>
          <w:sz w:val="24"/>
          <w:szCs w:val="24"/>
        </w:rPr>
      </w:pPr>
      <w:r w:rsidRPr="00AF0EE1">
        <w:rPr>
          <w:i/>
          <w:iCs/>
          <w:sz w:val="24"/>
          <w:szCs w:val="24"/>
          <w:highlight w:val="yellow"/>
        </w:rPr>
        <w:t>Update</w:t>
      </w:r>
      <w:r>
        <w:rPr>
          <w:i/>
          <w:iCs/>
          <w:sz w:val="24"/>
          <w:szCs w:val="24"/>
        </w:rPr>
        <w:t>:</w:t>
      </w:r>
      <w:r w:rsidR="00AF0EE1">
        <w:rPr>
          <w:i/>
          <w:iCs/>
          <w:sz w:val="24"/>
          <w:szCs w:val="24"/>
        </w:rPr>
        <w:t xml:space="preserve"> New Enemy Type that follows Player.</w:t>
      </w:r>
    </w:p>
    <w:p w14:paraId="71F09D20" w14:textId="77777777" w:rsidR="00D929F6" w:rsidRPr="00D8359B" w:rsidRDefault="00D929F6" w:rsidP="00D8359B">
      <w:pPr>
        <w:pStyle w:val="ListParagraph"/>
        <w:rPr>
          <w:i/>
          <w:iCs/>
          <w:sz w:val="24"/>
          <w:szCs w:val="24"/>
        </w:rPr>
      </w:pPr>
    </w:p>
    <w:p w14:paraId="08B812FD" w14:textId="77777777" w:rsidR="009F6693" w:rsidRDefault="009F6693" w:rsidP="00686D09">
      <w:pPr>
        <w:pStyle w:val="ListParagraph"/>
        <w:numPr>
          <w:ilvl w:val="0"/>
          <w:numId w:val="1"/>
        </w:numPr>
        <w:rPr>
          <w:b/>
          <w:sz w:val="24"/>
          <w:szCs w:val="24"/>
        </w:rPr>
      </w:pPr>
      <w:bookmarkStart w:id="15" w:name="Items"/>
      <w:r w:rsidRPr="008C6B2D">
        <w:rPr>
          <w:b/>
          <w:sz w:val="24"/>
          <w:szCs w:val="24"/>
        </w:rPr>
        <w:t>Items</w:t>
      </w:r>
    </w:p>
    <w:bookmarkEnd w:id="15"/>
    <w:p w14:paraId="03CCA5F3" w14:textId="4330A810" w:rsidR="0007758D" w:rsidRDefault="00C3751D" w:rsidP="00A6576F">
      <w:pPr>
        <w:pStyle w:val="ListParagraph"/>
        <w:rPr>
          <w:i/>
          <w:sz w:val="24"/>
          <w:szCs w:val="24"/>
        </w:rPr>
      </w:pPr>
      <w:r>
        <w:rPr>
          <w:i/>
          <w:sz w:val="24"/>
          <w:szCs w:val="24"/>
        </w:rPr>
        <w:lastRenderedPageBreak/>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3CAC518B" w14:textId="45BB0B83" w:rsidR="001428E0" w:rsidRDefault="001428E0" w:rsidP="00A6576F">
      <w:pPr>
        <w:pStyle w:val="ListParagraph"/>
        <w:rPr>
          <w:i/>
          <w:sz w:val="24"/>
          <w:szCs w:val="24"/>
        </w:rPr>
      </w:pPr>
      <w:r w:rsidRPr="001428E0">
        <w:rPr>
          <w:i/>
          <w:sz w:val="24"/>
          <w:szCs w:val="24"/>
          <w:highlight w:val="yellow"/>
        </w:rPr>
        <w:t>Update</w:t>
      </w:r>
      <w:r>
        <w:rPr>
          <w:i/>
          <w:sz w:val="24"/>
          <w:szCs w:val="24"/>
        </w:rPr>
        <w:t xml:space="preserve">: </w:t>
      </w:r>
      <w:r w:rsidR="00B03CDD">
        <w:rPr>
          <w:i/>
          <w:sz w:val="24"/>
          <w:szCs w:val="24"/>
        </w:rPr>
        <w:t>Breads and Mushrooms</w:t>
      </w:r>
      <w:r w:rsidR="00C831C2">
        <w:rPr>
          <w:i/>
          <w:sz w:val="24"/>
          <w:szCs w:val="24"/>
        </w:rPr>
        <w:t xml:space="preserve"> Items as Pickups.</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bookmarkStart w:id="16" w:name="Abilities"/>
      <w:r w:rsidRPr="008C6B2D">
        <w:rPr>
          <w:b/>
          <w:sz w:val="24"/>
          <w:szCs w:val="24"/>
        </w:rPr>
        <w:t>Abilities</w:t>
      </w:r>
    </w:p>
    <w:bookmarkEnd w:id="16"/>
    <w:p w14:paraId="08B81304" w14:textId="5493AFE2" w:rsidR="00686D09" w:rsidRDefault="00A6576F" w:rsidP="00216F15">
      <w:pPr>
        <w:pStyle w:val="ListParagraph"/>
        <w:rPr>
          <w:i/>
          <w:sz w:val="24"/>
          <w:szCs w:val="24"/>
        </w:rPr>
      </w:pPr>
      <w:r>
        <w:rPr>
          <w:i/>
          <w:sz w:val="24"/>
          <w:szCs w:val="24"/>
        </w:rPr>
        <w:t>Run left/right, jump.</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bookmarkStart w:id="17" w:name="Script"/>
      <w:r w:rsidRPr="008C6B2D">
        <w:rPr>
          <w:b/>
          <w:sz w:val="24"/>
          <w:szCs w:val="24"/>
        </w:rPr>
        <w:t>Script</w:t>
      </w:r>
    </w:p>
    <w:bookmarkEnd w:id="17"/>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bookmarkStart w:id="18" w:name="Scoring"/>
      <w:r w:rsidRPr="005C2F0F">
        <w:rPr>
          <w:b/>
          <w:sz w:val="24"/>
          <w:szCs w:val="24"/>
        </w:rPr>
        <w:t>Scoring</w:t>
      </w:r>
    </w:p>
    <w:bookmarkEnd w:id="18"/>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337F6FBA" w14:textId="77777777" w:rsidR="00E05BAF" w:rsidRDefault="00E05BAF" w:rsidP="00E05BAF">
      <w:pPr>
        <w:pStyle w:val="ListParagraph"/>
        <w:rPr>
          <w:i/>
        </w:rPr>
      </w:pPr>
      <w:r w:rsidRPr="0023375C">
        <w:rPr>
          <w:i/>
          <w:highlight w:val="yellow"/>
        </w:rPr>
        <w:t>UPDATE</w:t>
      </w:r>
    </w:p>
    <w:p w14:paraId="6A55418B" w14:textId="0D17917D" w:rsidR="001902DB" w:rsidRPr="00E05BAF" w:rsidRDefault="00E05BAF" w:rsidP="00A6576F">
      <w:pPr>
        <w:pStyle w:val="ListParagraph"/>
        <w:rPr>
          <w:rFonts w:cstheme="minorHAnsi"/>
          <w:i/>
          <w:color w:val="000000" w:themeColor="text1"/>
          <w:sz w:val="24"/>
          <w:szCs w:val="24"/>
        </w:rPr>
      </w:pPr>
      <w:r w:rsidRPr="00E05BAF">
        <w:rPr>
          <w:rFonts w:cstheme="minorHAnsi"/>
          <w:color w:val="000000" w:themeColor="text1"/>
        </w:rPr>
        <w:t>Each frame adds 0.05 points to the player’s score.</w:t>
      </w: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bookmarkStart w:id="19" w:name="CheatCodes"/>
      <w:r w:rsidRPr="008C6B2D">
        <w:rPr>
          <w:b/>
          <w:sz w:val="24"/>
          <w:szCs w:val="24"/>
        </w:rPr>
        <w:t>Cheat Codes</w:t>
      </w:r>
    </w:p>
    <w:bookmarkEnd w:id="19"/>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bookmarkStart w:id="20" w:name="SoundIndex"/>
      <w:r w:rsidRPr="008C6B2D">
        <w:rPr>
          <w:b/>
          <w:sz w:val="24"/>
          <w:szCs w:val="24"/>
        </w:rPr>
        <w:t xml:space="preserve">Sound </w:t>
      </w:r>
      <w:r w:rsidR="003E1D34">
        <w:rPr>
          <w:b/>
          <w:sz w:val="24"/>
          <w:szCs w:val="24"/>
        </w:rPr>
        <w:t>Index</w:t>
      </w:r>
    </w:p>
    <w:bookmarkEnd w:id="20"/>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32615D6F" w:rsidR="0047623D" w:rsidRDefault="0047623D" w:rsidP="0047623D">
      <w:pPr>
        <w:pStyle w:val="BodyText"/>
        <w:spacing w:line="289" w:lineRule="exact"/>
        <w:ind w:left="1000"/>
        <w:jc w:val="both"/>
      </w:pPr>
      <w:r>
        <w:t>Original sound fx (and possibly music as a nice-to-have).</w:t>
      </w:r>
    </w:p>
    <w:p w14:paraId="5C4A2757" w14:textId="67EE24F7" w:rsidR="00D807BB" w:rsidRDefault="00D807BB" w:rsidP="0047623D">
      <w:pPr>
        <w:pStyle w:val="BodyText"/>
        <w:spacing w:line="289" w:lineRule="exact"/>
        <w:ind w:left="1000"/>
        <w:jc w:val="both"/>
      </w:pPr>
      <w:r w:rsidRPr="00D807BB">
        <w:rPr>
          <w:highlight w:val="yellow"/>
        </w:rPr>
        <w:t>Update:</w:t>
      </w:r>
      <w:r>
        <w:t xml:space="preserve"> </w:t>
      </w:r>
    </w:p>
    <w:p w14:paraId="360D10BE" w14:textId="707D6D9B" w:rsidR="00D807BB" w:rsidRDefault="00D807BB" w:rsidP="0047623D">
      <w:pPr>
        <w:pStyle w:val="BodyText"/>
        <w:spacing w:line="289" w:lineRule="exact"/>
        <w:ind w:left="1000"/>
        <w:jc w:val="both"/>
      </w:pPr>
      <w:r>
        <w:t xml:space="preserve">Harmony (Fade) </w:t>
      </w:r>
    </w:p>
    <w:p w14:paraId="16E2CC9F" w14:textId="0CDF0C52" w:rsidR="00D807BB" w:rsidRDefault="00D807BB" w:rsidP="0047623D">
      <w:pPr>
        <w:pStyle w:val="BodyText"/>
        <w:spacing w:line="289" w:lineRule="exact"/>
        <w:ind w:left="1000"/>
        <w:jc w:val="both"/>
      </w:pPr>
      <w:r>
        <w:t>Shy Kids Lofty</w:t>
      </w:r>
      <w:r w:rsidR="00442104">
        <w:t xml:space="preserve"> Album</w:t>
      </w:r>
    </w:p>
    <w:p w14:paraId="38FB6B80" w14:textId="77777777" w:rsidR="00C1257A" w:rsidRPr="00A04289" w:rsidRDefault="00C1257A" w:rsidP="00A04289">
      <w:pPr>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bookmarkStart w:id="21" w:name="StoryIndex"/>
      <w:r w:rsidRPr="008C6B2D">
        <w:rPr>
          <w:b/>
          <w:sz w:val="24"/>
          <w:szCs w:val="24"/>
        </w:rPr>
        <w:t xml:space="preserve">Story </w:t>
      </w:r>
      <w:r w:rsidR="003E1D34">
        <w:rPr>
          <w:b/>
          <w:sz w:val="24"/>
          <w:szCs w:val="24"/>
        </w:rPr>
        <w:t>Index</w:t>
      </w:r>
    </w:p>
    <w:bookmarkEnd w:id="21"/>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p>
    <w:p w14:paraId="25161B24" w14:textId="7F19EC01" w:rsidR="000323BE" w:rsidRPr="009D4418" w:rsidRDefault="009F6693" w:rsidP="000323BE">
      <w:pPr>
        <w:pStyle w:val="ListParagraph"/>
        <w:numPr>
          <w:ilvl w:val="0"/>
          <w:numId w:val="1"/>
        </w:numPr>
        <w:rPr>
          <w:b/>
          <w:sz w:val="24"/>
          <w:szCs w:val="24"/>
        </w:rPr>
      </w:pPr>
      <w:bookmarkStart w:id="22" w:name="Art_Multimedia"/>
      <w:r w:rsidRPr="008C6B2D">
        <w:rPr>
          <w:b/>
          <w:sz w:val="24"/>
          <w:szCs w:val="24"/>
        </w:rPr>
        <w:lastRenderedPageBreak/>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bookmarkEnd w:id="22"/>
          <w:p w14:paraId="1246AAA1" w14:textId="3E015A2F" w:rsidR="009850C0" w:rsidRDefault="009850C0" w:rsidP="007B3D9A">
            <w:pPr>
              <w:jc w:val="center"/>
              <w:rPr>
                <w:b/>
                <w:sz w:val="24"/>
                <w:szCs w:val="24"/>
              </w:rPr>
            </w:pPr>
            <w:r>
              <w:rPr>
                <w:b/>
                <w:sz w:val="24"/>
                <w:szCs w:val="24"/>
              </w:rPr>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EC4812" w:rsidP="007B3D9A">
            <w:pPr>
              <w:jc w:val="center"/>
              <w:rPr>
                <w:bCs/>
                <w:sz w:val="24"/>
                <w:szCs w:val="24"/>
              </w:rPr>
            </w:pPr>
            <w:hyperlink r:id="rId31"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EC4812" w:rsidP="007B3D9A">
            <w:pPr>
              <w:jc w:val="center"/>
              <w:rPr>
                <w:bCs/>
                <w:sz w:val="24"/>
                <w:szCs w:val="24"/>
              </w:rPr>
            </w:pPr>
            <w:hyperlink r:id="rId32"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EC4812" w:rsidP="007B3D9A">
            <w:pPr>
              <w:jc w:val="center"/>
              <w:rPr>
                <w:bCs/>
                <w:sz w:val="24"/>
                <w:szCs w:val="24"/>
              </w:rPr>
            </w:pPr>
            <w:hyperlink r:id="rId34"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EC4812" w:rsidP="007B3D9A">
            <w:pPr>
              <w:jc w:val="center"/>
              <w:rPr>
                <w:bCs/>
                <w:sz w:val="24"/>
                <w:szCs w:val="24"/>
              </w:rPr>
            </w:pPr>
            <w:hyperlink r:id="rId35"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EC4812" w:rsidP="007B3D9A">
            <w:pPr>
              <w:jc w:val="center"/>
              <w:rPr>
                <w:bCs/>
                <w:sz w:val="24"/>
                <w:szCs w:val="24"/>
              </w:rPr>
            </w:pPr>
            <w:hyperlink r:id="rId37"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EC4812" w:rsidP="007B3D9A">
            <w:pPr>
              <w:jc w:val="center"/>
              <w:rPr>
                <w:bCs/>
                <w:sz w:val="24"/>
                <w:szCs w:val="24"/>
              </w:rPr>
            </w:pPr>
            <w:hyperlink r:id="rId38"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EC4812" w:rsidP="007B3D9A">
            <w:pPr>
              <w:jc w:val="center"/>
              <w:rPr>
                <w:bCs/>
                <w:sz w:val="24"/>
                <w:szCs w:val="24"/>
              </w:rPr>
            </w:pPr>
            <w:hyperlink r:id="rId40"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EC4812" w:rsidP="007B3D9A">
            <w:pPr>
              <w:jc w:val="center"/>
              <w:rPr>
                <w:bCs/>
                <w:sz w:val="24"/>
                <w:szCs w:val="24"/>
              </w:rPr>
            </w:pPr>
            <w:hyperlink r:id="rId41"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EC4812" w:rsidP="007B3D9A">
            <w:pPr>
              <w:jc w:val="center"/>
              <w:rPr>
                <w:bCs/>
                <w:sz w:val="24"/>
                <w:szCs w:val="24"/>
              </w:rPr>
            </w:pPr>
            <w:hyperlink r:id="rId43"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EC4812" w:rsidP="007B3D9A">
            <w:pPr>
              <w:jc w:val="center"/>
              <w:rPr>
                <w:bCs/>
                <w:sz w:val="24"/>
                <w:szCs w:val="24"/>
              </w:rPr>
            </w:pPr>
            <w:hyperlink r:id="rId44"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EC4812" w:rsidP="007B3D9A">
            <w:pPr>
              <w:jc w:val="center"/>
              <w:rPr>
                <w:bCs/>
                <w:sz w:val="24"/>
                <w:szCs w:val="24"/>
              </w:rPr>
            </w:pPr>
            <w:hyperlink r:id="rId46"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EC4812" w:rsidP="007B3D9A">
            <w:pPr>
              <w:jc w:val="center"/>
              <w:rPr>
                <w:bCs/>
                <w:sz w:val="24"/>
                <w:szCs w:val="24"/>
              </w:rPr>
            </w:pPr>
            <w:hyperlink r:id="rId47"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EC4812" w:rsidP="007B3D9A">
            <w:pPr>
              <w:jc w:val="center"/>
              <w:rPr>
                <w:bCs/>
                <w:sz w:val="24"/>
                <w:szCs w:val="24"/>
              </w:rPr>
            </w:pPr>
            <w:hyperlink r:id="rId50"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EC4812" w:rsidP="007B3D9A">
            <w:pPr>
              <w:jc w:val="center"/>
              <w:rPr>
                <w:bCs/>
                <w:sz w:val="24"/>
                <w:szCs w:val="24"/>
              </w:rPr>
            </w:pPr>
            <w:hyperlink r:id="rId51"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proofErr w:type="spellStart"/>
            <w:r w:rsidRPr="007B3D9A">
              <w:rPr>
                <w:bCs/>
                <w:sz w:val="24"/>
                <w:szCs w:val="24"/>
              </w:rPr>
              <w:t>Png</w:t>
            </w:r>
            <w:proofErr w:type="spellEnd"/>
          </w:p>
        </w:tc>
        <w:tc>
          <w:tcPr>
            <w:tcW w:w="1985" w:type="dxa"/>
          </w:tcPr>
          <w:p w14:paraId="2216F2BC" w14:textId="1FCF6D0B" w:rsidR="00EE1EA4" w:rsidRPr="007B3D9A" w:rsidRDefault="00EC4812" w:rsidP="007B3D9A">
            <w:pPr>
              <w:jc w:val="center"/>
              <w:rPr>
                <w:bCs/>
                <w:sz w:val="24"/>
                <w:szCs w:val="24"/>
              </w:rPr>
            </w:pPr>
            <w:hyperlink r:id="rId53"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EC4812" w:rsidP="007B3D9A">
            <w:pPr>
              <w:jc w:val="center"/>
              <w:rPr>
                <w:bCs/>
                <w:sz w:val="24"/>
                <w:szCs w:val="24"/>
              </w:rPr>
            </w:pPr>
            <w:hyperlink r:id="rId54"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EC4812" w:rsidP="007B3D9A">
            <w:pPr>
              <w:jc w:val="center"/>
              <w:rPr>
                <w:bCs/>
                <w:sz w:val="24"/>
                <w:szCs w:val="24"/>
              </w:rPr>
            </w:pPr>
            <w:hyperlink r:id="rId56"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EC4812" w:rsidP="007B3D9A">
            <w:pPr>
              <w:jc w:val="center"/>
              <w:rPr>
                <w:bCs/>
                <w:sz w:val="24"/>
                <w:szCs w:val="24"/>
              </w:rPr>
            </w:pPr>
            <w:hyperlink r:id="rId57"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77777777" w:rsidR="009D4418" w:rsidRDefault="009D4418" w:rsidP="004B76D1">
      <w:pPr>
        <w:pStyle w:val="ListParagraph"/>
        <w:rPr>
          <w:i/>
          <w:sz w:val="24"/>
          <w:szCs w:val="24"/>
        </w:rPr>
      </w:pPr>
    </w:p>
    <w:p w14:paraId="78C9CC0F" w14:textId="77777777" w:rsidR="009D4418" w:rsidRPr="009D4418" w:rsidRDefault="009D4418" w:rsidP="009D4418">
      <w:pPr>
        <w:pStyle w:val="ListParagraph"/>
        <w:numPr>
          <w:ilvl w:val="0"/>
          <w:numId w:val="1"/>
        </w:numPr>
        <w:rPr>
          <w:b/>
          <w:sz w:val="24"/>
          <w:szCs w:val="24"/>
        </w:rPr>
      </w:pPr>
      <w:bookmarkStart w:id="23" w:name="DesignNotes"/>
      <w:r w:rsidRPr="008C6B2D">
        <w:rPr>
          <w:b/>
          <w:sz w:val="24"/>
          <w:szCs w:val="24"/>
        </w:rPr>
        <w:t>Design Notes</w:t>
      </w:r>
    </w:p>
    <w:bookmarkEnd w:id="23"/>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3C21DA87" w:rsidR="009D4418" w:rsidRDefault="009D4418" w:rsidP="004B76D1">
      <w:pPr>
        <w:pStyle w:val="ListParagraph"/>
        <w:rPr>
          <w:i/>
          <w:sz w:val="24"/>
          <w:szCs w:val="24"/>
        </w:rPr>
      </w:pPr>
    </w:p>
    <w:p w14:paraId="79C9436F" w14:textId="630BC4AF" w:rsidR="00157988" w:rsidRDefault="00157988" w:rsidP="004B76D1">
      <w:pPr>
        <w:pStyle w:val="ListParagraph"/>
        <w:rPr>
          <w:i/>
          <w:sz w:val="24"/>
          <w:szCs w:val="24"/>
        </w:rPr>
      </w:pPr>
    </w:p>
    <w:p w14:paraId="5585683B" w14:textId="1A81A98F" w:rsidR="00157988" w:rsidRDefault="00157988" w:rsidP="004B76D1">
      <w:pPr>
        <w:pStyle w:val="ListParagraph"/>
        <w:rPr>
          <w:i/>
          <w:sz w:val="24"/>
          <w:szCs w:val="24"/>
        </w:rPr>
      </w:pPr>
    </w:p>
    <w:p w14:paraId="7B529DB9" w14:textId="215E52AA" w:rsidR="00157988" w:rsidRDefault="00157988" w:rsidP="004B76D1">
      <w:pPr>
        <w:pStyle w:val="ListParagraph"/>
        <w:rPr>
          <w:i/>
          <w:sz w:val="24"/>
          <w:szCs w:val="24"/>
        </w:rPr>
      </w:pPr>
    </w:p>
    <w:p w14:paraId="3A95F656" w14:textId="77777777" w:rsidR="00157988" w:rsidRPr="004B76D1" w:rsidRDefault="00157988" w:rsidP="004B76D1">
      <w:pPr>
        <w:pStyle w:val="ListParagraph"/>
        <w:rPr>
          <w:i/>
          <w:sz w:val="24"/>
          <w:szCs w:val="24"/>
        </w:rPr>
      </w:pPr>
    </w:p>
    <w:p w14:paraId="08B8131C" w14:textId="77777777" w:rsidR="009F6693" w:rsidRDefault="009F6693" w:rsidP="00686D09">
      <w:pPr>
        <w:pStyle w:val="ListParagraph"/>
        <w:numPr>
          <w:ilvl w:val="0"/>
          <w:numId w:val="1"/>
        </w:numPr>
        <w:rPr>
          <w:b/>
          <w:sz w:val="24"/>
          <w:szCs w:val="24"/>
        </w:rPr>
      </w:pPr>
      <w:bookmarkStart w:id="24" w:name="FutureFeatures"/>
      <w:r w:rsidRPr="008C6B2D">
        <w:rPr>
          <w:b/>
          <w:sz w:val="24"/>
          <w:szCs w:val="24"/>
        </w:rPr>
        <w:t>Future Features</w:t>
      </w:r>
    </w:p>
    <w:bookmarkEnd w:id="1"/>
    <w:bookmarkEnd w:id="24"/>
    <w:p w14:paraId="08B8131D" w14:textId="0172C08B" w:rsidR="005C2F0F" w:rsidRDefault="00C9564C" w:rsidP="005C2F0F">
      <w:pPr>
        <w:pStyle w:val="ListParagraph"/>
        <w:rPr>
          <w:i/>
          <w:sz w:val="24"/>
          <w:szCs w:val="24"/>
        </w:rPr>
      </w:pPr>
      <w:r>
        <w:rPr>
          <w:i/>
          <w:sz w:val="24"/>
          <w:szCs w:val="24"/>
        </w:rPr>
        <w:t>Pickups for Increasing/Decreasing Health.</w:t>
      </w:r>
      <w:r w:rsidR="005A04E5">
        <w:rPr>
          <w:i/>
          <w:sz w:val="24"/>
          <w:szCs w:val="24"/>
        </w:rPr>
        <w:t xml:space="preserve"> </w:t>
      </w:r>
      <w:r w:rsidR="005A04E5" w:rsidRPr="005A04E5">
        <w:rPr>
          <w:i/>
          <w:sz w:val="24"/>
          <w:szCs w:val="24"/>
          <w:highlight w:val="yellow"/>
        </w:rPr>
        <w:t>Update Done</w:t>
      </w:r>
    </w:p>
    <w:p w14:paraId="6190F49B" w14:textId="6A0803F1" w:rsidR="00C9564C" w:rsidRDefault="00C9564C" w:rsidP="005C2F0F">
      <w:pPr>
        <w:pStyle w:val="ListParagraph"/>
        <w:rPr>
          <w:i/>
          <w:sz w:val="24"/>
          <w:szCs w:val="24"/>
        </w:rPr>
      </w:pPr>
      <w:r>
        <w:rPr>
          <w:i/>
          <w:sz w:val="24"/>
          <w:szCs w:val="24"/>
        </w:rPr>
        <w:t>Pickups for slowing down the speed of the game.</w:t>
      </w:r>
      <w:r w:rsidR="005A04E5">
        <w:rPr>
          <w:i/>
          <w:sz w:val="24"/>
          <w:szCs w:val="24"/>
        </w:rPr>
        <w:t xml:space="preserve"> </w:t>
      </w:r>
      <w:r w:rsidR="005A04E5" w:rsidRPr="005A04E5">
        <w:rPr>
          <w:i/>
          <w:sz w:val="24"/>
          <w:szCs w:val="24"/>
          <w:highlight w:val="yellow"/>
        </w:rPr>
        <w:t>Update Done</w:t>
      </w:r>
    </w:p>
    <w:p w14:paraId="1DB418A2" w14:textId="77777777" w:rsidR="00C9564C" w:rsidRPr="005C2F0F" w:rsidRDefault="00C9564C" w:rsidP="005C2F0F">
      <w:pPr>
        <w:pStyle w:val="ListParagraph"/>
        <w:rPr>
          <w:i/>
          <w:sz w:val="24"/>
          <w:szCs w:val="24"/>
        </w:rPr>
      </w:pPr>
    </w:p>
    <w:sectPr w:rsidR="00C9564C" w:rsidRPr="005C2F0F" w:rsidSect="008E601F">
      <w:headerReference w:type="even" r:id="rId58"/>
      <w:headerReference w:type="default" r:id="rId59"/>
      <w:footerReference w:type="even"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22FB8" w14:textId="77777777" w:rsidR="00EC4812" w:rsidRDefault="00EC4812" w:rsidP="00C152DC">
      <w:pPr>
        <w:spacing w:after="0" w:line="240" w:lineRule="auto"/>
      </w:pPr>
      <w:r>
        <w:separator/>
      </w:r>
    </w:p>
  </w:endnote>
  <w:endnote w:type="continuationSeparator" w:id="0">
    <w:p w14:paraId="145928E8" w14:textId="77777777" w:rsidR="00EC4812" w:rsidRDefault="00EC4812"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C" w14:textId="66F9FC1B" w:rsidR="00AA765B" w:rsidRPr="00244779" w:rsidRDefault="00AA765B">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CE3CD3">
      <w:rPr>
        <w:rFonts w:asciiTheme="majorHAnsi" w:hAnsiTheme="majorHAnsi"/>
        <w:b/>
      </w:rPr>
      <w:t>5</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62E40" w14:textId="77777777" w:rsidR="00EC4812" w:rsidRDefault="00EC4812" w:rsidP="00C152DC">
      <w:pPr>
        <w:spacing w:after="0" w:line="240" w:lineRule="auto"/>
      </w:pPr>
      <w:r>
        <w:separator/>
      </w:r>
    </w:p>
  </w:footnote>
  <w:footnote w:type="continuationSeparator" w:id="0">
    <w:p w14:paraId="6D1370FB" w14:textId="77777777" w:rsidR="00EC4812" w:rsidRDefault="00EC4812"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3-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7DD9755D" w:rsidR="00C152DC" w:rsidRDefault="005F3B2D" w:rsidP="00021BBC">
              <w:pPr>
                <w:pStyle w:val="Header"/>
                <w:rPr>
                  <w:color w:val="FFFFFF" w:themeColor="background1"/>
                </w:rPr>
              </w:pPr>
              <w:r>
                <w:rPr>
                  <w:color w:val="FFFFFF" w:themeColor="background1"/>
                  <w:lang w:val="en-US"/>
                </w:rPr>
                <w:t>March 28,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3-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0AFE5A86" w:rsidR="00C152DC" w:rsidRPr="00C152DC" w:rsidRDefault="005F3B2D">
              <w:pPr>
                <w:pStyle w:val="Header"/>
                <w:jc w:val="right"/>
                <w:rPr>
                  <w:color w:val="FFFFFF" w:themeColor="background1"/>
                  <w:sz w:val="20"/>
                  <w:szCs w:val="20"/>
                </w:rPr>
              </w:pPr>
              <w:r>
                <w:rPr>
                  <w:color w:val="FFFFFF" w:themeColor="background1"/>
                  <w:lang w:val="en-US"/>
                </w:rPr>
                <w:t>March 28</w:t>
              </w:r>
              <w:r w:rsidR="006928CF">
                <w:rPr>
                  <w:color w:val="FFFFFF" w:themeColor="background1"/>
                  <w:lang w:val="en-US"/>
                </w:rPr>
                <w:t>,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784E"/>
    <w:multiLevelType w:val="hybridMultilevel"/>
    <w:tmpl w:val="71428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0628B"/>
    <w:rsid w:val="00021BBC"/>
    <w:rsid w:val="00023AF4"/>
    <w:rsid w:val="00027CDC"/>
    <w:rsid w:val="000317C2"/>
    <w:rsid w:val="000323BE"/>
    <w:rsid w:val="00041C8A"/>
    <w:rsid w:val="00054707"/>
    <w:rsid w:val="00062E2D"/>
    <w:rsid w:val="0007758D"/>
    <w:rsid w:val="00080D8D"/>
    <w:rsid w:val="000825E2"/>
    <w:rsid w:val="000850E3"/>
    <w:rsid w:val="000A2F2E"/>
    <w:rsid w:val="000C0375"/>
    <w:rsid w:val="000D020F"/>
    <w:rsid w:val="000D5250"/>
    <w:rsid w:val="001157DB"/>
    <w:rsid w:val="00115A3E"/>
    <w:rsid w:val="001428E0"/>
    <w:rsid w:val="00150554"/>
    <w:rsid w:val="00153403"/>
    <w:rsid w:val="00153F93"/>
    <w:rsid w:val="0015701C"/>
    <w:rsid w:val="00157988"/>
    <w:rsid w:val="00170BB4"/>
    <w:rsid w:val="00181099"/>
    <w:rsid w:val="00183C1B"/>
    <w:rsid w:val="001902DB"/>
    <w:rsid w:val="001A1557"/>
    <w:rsid w:val="001C58BF"/>
    <w:rsid w:val="001E447E"/>
    <w:rsid w:val="00216F15"/>
    <w:rsid w:val="00226FA2"/>
    <w:rsid w:val="0023375C"/>
    <w:rsid w:val="00244779"/>
    <w:rsid w:val="002568D7"/>
    <w:rsid w:val="00261A97"/>
    <w:rsid w:val="0027598D"/>
    <w:rsid w:val="002F4155"/>
    <w:rsid w:val="002F4EBC"/>
    <w:rsid w:val="002F510E"/>
    <w:rsid w:val="00310C44"/>
    <w:rsid w:val="00316EEF"/>
    <w:rsid w:val="00323C01"/>
    <w:rsid w:val="0032526B"/>
    <w:rsid w:val="003254BE"/>
    <w:rsid w:val="0033452E"/>
    <w:rsid w:val="00353D40"/>
    <w:rsid w:val="00357932"/>
    <w:rsid w:val="0037667D"/>
    <w:rsid w:val="003A6F25"/>
    <w:rsid w:val="003B75B2"/>
    <w:rsid w:val="003D2B6B"/>
    <w:rsid w:val="003E1D34"/>
    <w:rsid w:val="003E1D56"/>
    <w:rsid w:val="00400D27"/>
    <w:rsid w:val="00420F46"/>
    <w:rsid w:val="00422E87"/>
    <w:rsid w:val="00442104"/>
    <w:rsid w:val="004552EA"/>
    <w:rsid w:val="0047623D"/>
    <w:rsid w:val="004B2947"/>
    <w:rsid w:val="004B76D1"/>
    <w:rsid w:val="004E0CFC"/>
    <w:rsid w:val="004E323F"/>
    <w:rsid w:val="00512111"/>
    <w:rsid w:val="0051763D"/>
    <w:rsid w:val="0052138A"/>
    <w:rsid w:val="0052734F"/>
    <w:rsid w:val="00540C6E"/>
    <w:rsid w:val="00576E8F"/>
    <w:rsid w:val="00581759"/>
    <w:rsid w:val="00587BAB"/>
    <w:rsid w:val="00591DF5"/>
    <w:rsid w:val="005A04E5"/>
    <w:rsid w:val="005C2F0F"/>
    <w:rsid w:val="005F3B2D"/>
    <w:rsid w:val="005F76F6"/>
    <w:rsid w:val="005F7776"/>
    <w:rsid w:val="00602285"/>
    <w:rsid w:val="00603AF2"/>
    <w:rsid w:val="0060518D"/>
    <w:rsid w:val="006054BA"/>
    <w:rsid w:val="00606575"/>
    <w:rsid w:val="00624DE1"/>
    <w:rsid w:val="00626E03"/>
    <w:rsid w:val="0063597B"/>
    <w:rsid w:val="006362DC"/>
    <w:rsid w:val="006371E2"/>
    <w:rsid w:val="0064186A"/>
    <w:rsid w:val="00644921"/>
    <w:rsid w:val="006760B1"/>
    <w:rsid w:val="00686D09"/>
    <w:rsid w:val="00690079"/>
    <w:rsid w:val="00691022"/>
    <w:rsid w:val="006928CF"/>
    <w:rsid w:val="006969C6"/>
    <w:rsid w:val="00697120"/>
    <w:rsid w:val="006A4667"/>
    <w:rsid w:val="006C499D"/>
    <w:rsid w:val="006D3E76"/>
    <w:rsid w:val="00744386"/>
    <w:rsid w:val="00744BAC"/>
    <w:rsid w:val="0074619D"/>
    <w:rsid w:val="007602D2"/>
    <w:rsid w:val="00762ABC"/>
    <w:rsid w:val="007A5BC6"/>
    <w:rsid w:val="007B03D2"/>
    <w:rsid w:val="007B3D9A"/>
    <w:rsid w:val="007D252A"/>
    <w:rsid w:val="007D2A8E"/>
    <w:rsid w:val="007D5973"/>
    <w:rsid w:val="007F19EF"/>
    <w:rsid w:val="00807AE0"/>
    <w:rsid w:val="0086348D"/>
    <w:rsid w:val="008662F2"/>
    <w:rsid w:val="0089445B"/>
    <w:rsid w:val="008C6B2D"/>
    <w:rsid w:val="008D51EA"/>
    <w:rsid w:val="008E601F"/>
    <w:rsid w:val="008F3C94"/>
    <w:rsid w:val="009048BE"/>
    <w:rsid w:val="00912166"/>
    <w:rsid w:val="0093121E"/>
    <w:rsid w:val="00937E00"/>
    <w:rsid w:val="00940FD0"/>
    <w:rsid w:val="00941886"/>
    <w:rsid w:val="0095200D"/>
    <w:rsid w:val="00953C99"/>
    <w:rsid w:val="009850C0"/>
    <w:rsid w:val="00996533"/>
    <w:rsid w:val="00997106"/>
    <w:rsid w:val="009A4D42"/>
    <w:rsid w:val="009B1806"/>
    <w:rsid w:val="009B1D9A"/>
    <w:rsid w:val="009C79DD"/>
    <w:rsid w:val="009D4418"/>
    <w:rsid w:val="009E6D4C"/>
    <w:rsid w:val="009F6693"/>
    <w:rsid w:val="00A00CE3"/>
    <w:rsid w:val="00A04289"/>
    <w:rsid w:val="00A073A2"/>
    <w:rsid w:val="00A31E6A"/>
    <w:rsid w:val="00A40645"/>
    <w:rsid w:val="00A63A57"/>
    <w:rsid w:val="00A6576F"/>
    <w:rsid w:val="00AA3E67"/>
    <w:rsid w:val="00AA765B"/>
    <w:rsid w:val="00AB6DF2"/>
    <w:rsid w:val="00AD223E"/>
    <w:rsid w:val="00AD5B70"/>
    <w:rsid w:val="00AF0EE1"/>
    <w:rsid w:val="00B03CDD"/>
    <w:rsid w:val="00B32309"/>
    <w:rsid w:val="00B35BBD"/>
    <w:rsid w:val="00B964D8"/>
    <w:rsid w:val="00B97691"/>
    <w:rsid w:val="00BA2A01"/>
    <w:rsid w:val="00BC19CA"/>
    <w:rsid w:val="00BF4089"/>
    <w:rsid w:val="00BF6B90"/>
    <w:rsid w:val="00BF71E9"/>
    <w:rsid w:val="00C1257A"/>
    <w:rsid w:val="00C152DC"/>
    <w:rsid w:val="00C249EA"/>
    <w:rsid w:val="00C3751D"/>
    <w:rsid w:val="00C64709"/>
    <w:rsid w:val="00C831C2"/>
    <w:rsid w:val="00C866DD"/>
    <w:rsid w:val="00C940D7"/>
    <w:rsid w:val="00C9564C"/>
    <w:rsid w:val="00C9728D"/>
    <w:rsid w:val="00CC49FC"/>
    <w:rsid w:val="00CC7534"/>
    <w:rsid w:val="00CD5FEB"/>
    <w:rsid w:val="00CE2E33"/>
    <w:rsid w:val="00CE372E"/>
    <w:rsid w:val="00CE3CD3"/>
    <w:rsid w:val="00CF4D6D"/>
    <w:rsid w:val="00D00E1F"/>
    <w:rsid w:val="00D33EE8"/>
    <w:rsid w:val="00D41F80"/>
    <w:rsid w:val="00D4605B"/>
    <w:rsid w:val="00D642ED"/>
    <w:rsid w:val="00D668E0"/>
    <w:rsid w:val="00D807BB"/>
    <w:rsid w:val="00D82416"/>
    <w:rsid w:val="00D8359B"/>
    <w:rsid w:val="00D929F6"/>
    <w:rsid w:val="00D96671"/>
    <w:rsid w:val="00DC37A7"/>
    <w:rsid w:val="00DE031B"/>
    <w:rsid w:val="00DF5DB7"/>
    <w:rsid w:val="00DF5FF9"/>
    <w:rsid w:val="00E05BAF"/>
    <w:rsid w:val="00E0693C"/>
    <w:rsid w:val="00E30621"/>
    <w:rsid w:val="00E44A46"/>
    <w:rsid w:val="00E465CA"/>
    <w:rsid w:val="00E479CE"/>
    <w:rsid w:val="00E64500"/>
    <w:rsid w:val="00E76443"/>
    <w:rsid w:val="00E9085D"/>
    <w:rsid w:val="00EB473F"/>
    <w:rsid w:val="00EB6F93"/>
    <w:rsid w:val="00EC4812"/>
    <w:rsid w:val="00EC603B"/>
    <w:rsid w:val="00ED01DE"/>
    <w:rsid w:val="00ED1EFA"/>
    <w:rsid w:val="00EE1EA4"/>
    <w:rsid w:val="00EE6942"/>
    <w:rsid w:val="00F0321C"/>
    <w:rsid w:val="00F052C6"/>
    <w:rsid w:val="00F20807"/>
    <w:rsid w:val="00F21597"/>
    <w:rsid w:val="00F218F2"/>
    <w:rsid w:val="00F35C9E"/>
    <w:rsid w:val="00F362D0"/>
    <w:rsid w:val="00F506E9"/>
    <w:rsid w:val="00F53AFC"/>
    <w:rsid w:val="00F701DA"/>
    <w:rsid w:val="00F965E9"/>
    <w:rsid w:val="00F97790"/>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Blair-White/MobileFinal_Platformer" TargetMode="External"/><Relationship Id="rId18" Type="http://schemas.openxmlformats.org/officeDocument/2006/relationships/image" Target="media/image6.png"/><Relationship Id="rId26" Type="http://schemas.openxmlformats.org/officeDocument/2006/relationships/hyperlink" Target="https://www.shutterstock.com/image-photo/scene-small-country-farm-western-montana-1171621711"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poxelgames.itch.io/" TargetMode="External"/><Relationship Id="rId42" Type="http://schemas.openxmlformats.org/officeDocument/2006/relationships/image" Target="media/image18.png"/><Relationship Id="rId47" Type="http://schemas.openxmlformats.org/officeDocument/2006/relationships/hyperlink" Target="https://itch.io/" TargetMode="External"/><Relationship Id="rId50" Type="http://schemas.openxmlformats.org/officeDocument/2006/relationships/hyperlink" Target="https://poxelgames.itch.io/" TargetMode="External"/><Relationship Id="rId55" Type="http://schemas.openxmlformats.org/officeDocument/2006/relationships/image" Target="media/image23.jpe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hyperlink" Target="https://store.steampowered.com/tags/vn/Voxel/" TargetMode="External"/><Relationship Id="rId32" Type="http://schemas.openxmlformats.org/officeDocument/2006/relationships/hyperlink" Target="https://www.cgtrader.com/" TargetMode="External"/><Relationship Id="rId37" Type="http://schemas.openxmlformats.org/officeDocument/2006/relationships/hyperlink" Target="https://poxelgames.itch.io/" TargetMode="External"/><Relationship Id="rId40" Type="http://schemas.openxmlformats.org/officeDocument/2006/relationships/hyperlink" Target="https://poxelgames.itch.io/" TargetMode="External"/><Relationship Id="rId45" Type="http://schemas.openxmlformats.org/officeDocument/2006/relationships/image" Target="media/image19.png"/><Relationship Id="rId53" Type="http://schemas.openxmlformats.org/officeDocument/2006/relationships/hyperlink" Target="https://www.creativegameassets.com/" TargetMode="External"/><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hyperlink" Target="https://www.turbosquid.com/3d-models/3d-model-voxel-farming-1292081"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s://itch.io/" TargetMode="External"/><Relationship Id="rId43" Type="http://schemas.openxmlformats.org/officeDocument/2006/relationships/hyperlink" Target="https://poxelgames.itch.io/" TargetMode="External"/><Relationship Id="rId48" Type="http://schemas.openxmlformats.org/officeDocument/2006/relationships/image" Target="media/image20.png"/><Relationship Id="rId56" Type="http://schemas.openxmlformats.org/officeDocument/2006/relationships/hyperlink" Target="https://www.suriyun.com/" TargetMode="External"/><Relationship Id="rId8" Type="http://schemas.openxmlformats.org/officeDocument/2006/relationships/settings" Target="settings.xml"/><Relationship Id="rId51" Type="http://schemas.openxmlformats.org/officeDocument/2006/relationships/hyperlink" Target="https://itch.i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tch.io/" TargetMode="External"/><Relationship Id="rId46" Type="http://schemas.openxmlformats.org/officeDocument/2006/relationships/hyperlink" Target="https://poxelgames.itch.io/" TargetMode="External"/><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itch.io/" TargetMode="External"/><Relationship Id="rId54" Type="http://schemas.openxmlformats.org/officeDocument/2006/relationships/hyperlink" Target="https://itch.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www.etsy.com/sg-en/listing/615628556/country-farm-limited-edition-art-print" TargetMode="External"/><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hyperlink" Target="https://assetstore.unity.com/" TargetMode="External"/><Relationship Id="rId10" Type="http://schemas.openxmlformats.org/officeDocument/2006/relationships/footnotes" Target="footnotes.xml"/><Relationship Id="rId31" Type="http://schemas.openxmlformats.org/officeDocument/2006/relationships/hyperlink" Target="https://www.cgtrader.com/workingfortheweekend" TargetMode="External"/><Relationship Id="rId44" Type="http://schemas.openxmlformats.org/officeDocument/2006/relationships/hyperlink" Target="https://itch.io/" TargetMode="External"/><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8A6096-AC3C-41A5-9CB9-998E18230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TP030000466.dotx</Template>
  <TotalTime>217</TotalTime>
  <Pages>14</Pages>
  <Words>1604</Words>
  <Characters>9148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dhimant vyas</cp:lastModifiedBy>
  <cp:revision>112</cp:revision>
  <dcterms:created xsi:type="dcterms:W3CDTF">2021-01-27T08:03:00Z</dcterms:created>
  <dcterms:modified xsi:type="dcterms:W3CDTF">2021-03-28T06:34:00Z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