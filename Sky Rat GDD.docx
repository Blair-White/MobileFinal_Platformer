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F052C6"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F052C6">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2B6554B0" w:rsidR="008D51EA" w:rsidRPr="003E1D56" w:rsidRDefault="008D51EA">
                <w:pPr>
                  <w:pStyle w:val="NoSpacing"/>
                  <w:jc w:val="center"/>
                  <w:rPr>
                    <w:sz w:val="24"/>
                    <w:szCs w:val="24"/>
                  </w:rPr>
                </w:pPr>
                <w:r w:rsidRPr="00E76443">
                  <w:rPr>
                    <w:sz w:val="24"/>
                    <w:szCs w:val="24"/>
                    <w:highlight w:val="yellow"/>
                  </w:rPr>
                  <w:t>Version #1.</w:t>
                </w:r>
                <w:r w:rsidR="00A63A57" w:rsidRPr="00E76443">
                  <w:rPr>
                    <w:sz w:val="24"/>
                    <w:szCs w:val="24"/>
                    <w:highlight w:val="yellow"/>
                  </w:rPr>
                  <w:t>42</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F052C6"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 xml:space="preserve">Cameron </w:t>
                </w:r>
                <w:proofErr w:type="spellStart"/>
                <w:r w:rsidRPr="001C58BF">
                  <w:rPr>
                    <w:sz w:val="28"/>
                    <w:szCs w:val="28"/>
                    <w:u w:val="single"/>
                  </w:rPr>
                  <w:t>Akey</w:t>
                </w:r>
                <w:proofErr w:type="spellEnd"/>
                <w:r w:rsidRPr="001C58BF">
                  <w:rPr>
                    <w:sz w:val="28"/>
                    <w:szCs w:val="28"/>
                    <w:u w:val="single"/>
                  </w:rPr>
                  <w:t xml:space="preserve">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 xml:space="preserve">Tran </w:t>
                </w:r>
                <w:proofErr w:type="spellStart"/>
                <w:r w:rsidRPr="001C58BF">
                  <w:rPr>
                    <w:sz w:val="28"/>
                    <w:szCs w:val="28"/>
                    <w:u w:val="single"/>
                  </w:rPr>
                  <w:t>Thien</w:t>
                </w:r>
                <w:proofErr w:type="spellEnd"/>
                <w:r w:rsidRPr="001C58BF">
                  <w:rPr>
                    <w:sz w:val="28"/>
                    <w:szCs w:val="28"/>
                    <w:u w:val="single"/>
                  </w:rPr>
                  <w:t xml:space="preserve"> </w:t>
                </w:r>
                <w:proofErr w:type="spellStart"/>
                <w:r w:rsidRPr="001C58BF">
                  <w:rPr>
                    <w:sz w:val="28"/>
                    <w:szCs w:val="28"/>
                    <w:u w:val="single"/>
                  </w:rPr>
                  <w:t>Phu</w:t>
                </w:r>
                <w:proofErr w:type="spellEnd"/>
                <w:r w:rsidRPr="001C58BF">
                  <w:rPr>
                    <w:sz w:val="28"/>
                    <w:szCs w:val="28"/>
                    <w:u w:val="single"/>
                  </w:rPr>
                  <w:t xml:space="preserve">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 xml:space="preserve">Luka </w:t>
                </w:r>
                <w:proofErr w:type="spellStart"/>
                <w:r w:rsidRPr="001C58BF">
                  <w:rPr>
                    <w:sz w:val="28"/>
                    <w:szCs w:val="28"/>
                    <w:u w:val="single"/>
                  </w:rPr>
                  <w:t>Ivicevic</w:t>
                </w:r>
                <w:proofErr w:type="spellEnd"/>
                <w:r w:rsidRPr="001C58BF">
                  <w:rPr>
                    <w:sz w:val="28"/>
                    <w:szCs w:val="28"/>
                    <w:u w:val="single"/>
                  </w:rPr>
                  <w:t xml:space="preserve">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134A9B73" w:rsidR="003E1D56" w:rsidRPr="003E1D56" w:rsidRDefault="00ED1EFA" w:rsidP="00041C8A">
                <w:pPr>
                  <w:pStyle w:val="NoSpacing"/>
                  <w:jc w:val="center"/>
                  <w:rPr>
                    <w:sz w:val="24"/>
                    <w:szCs w:val="24"/>
                  </w:rPr>
                </w:pPr>
                <w:r>
                  <w:rPr>
                    <w:sz w:val="24"/>
                    <w:szCs w:val="24"/>
                  </w:rPr>
                  <w:t xml:space="preserve">February </w:t>
                </w:r>
                <w:r w:rsidR="000850E3">
                  <w:rPr>
                    <w:sz w:val="24"/>
                    <w:szCs w:val="24"/>
                  </w:rPr>
                  <w:t>07</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F052C6"/>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00323C01" w:rsidRPr="00F506E9">
        <w:rPr>
          <w:b/>
          <w:bCs/>
          <w:sz w:val="24"/>
          <w:szCs w:val="24"/>
          <w:u w:val="single"/>
        </w:rPr>
      </w:r>
      <w:r w:rsidRPr="00F506E9">
        <w:rPr>
          <w:b/>
          <w:bCs/>
          <w:sz w:val="24"/>
          <w:szCs w:val="24"/>
          <w:u w:val="single"/>
        </w:rPr>
        <w:fldChar w:fldCharType="separate"/>
      </w:r>
      <w:r w:rsidR="00F218F2" w:rsidRPr="00F506E9">
        <w:rPr>
          <w:rStyle w:val="Hyperlink"/>
          <w:b/>
          <w:bCs/>
          <w:sz w:val="24"/>
          <w:szCs w:val="24"/>
        </w:rPr>
        <w:t>Ga</w:t>
      </w:r>
      <w:r w:rsidR="00F218F2" w:rsidRPr="00F506E9">
        <w:rPr>
          <w:rStyle w:val="Hyperlink"/>
          <w:b/>
          <w:bCs/>
          <w:sz w:val="24"/>
          <w:szCs w:val="24"/>
        </w:rPr>
        <w:t>m</w:t>
      </w:r>
      <w:r w:rsidR="00F218F2" w:rsidRPr="00F506E9">
        <w:rPr>
          <w:rStyle w:val="Hyperlink"/>
          <w:b/>
          <w:bCs/>
          <w:sz w:val="24"/>
          <w:szCs w:val="24"/>
        </w:rPr>
        <w:t xml:space="preserve">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323C01" w:rsidRPr="00A40645">
        <w:rPr>
          <w:b/>
          <w:bCs/>
          <w:sz w:val="24"/>
          <w:szCs w:val="24"/>
          <w:highlight w:val="yellow"/>
        </w:rPr>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323C01" w:rsidRPr="00F506E9">
        <w:rPr>
          <w:b/>
          <w:bCs/>
          <w:sz w:val="24"/>
          <w:szCs w:val="24"/>
          <w:u w:val="single"/>
        </w:rPr>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00323C01" w:rsidRPr="00F506E9">
        <w:rPr>
          <w:b/>
          <w:bCs/>
          <w:sz w:val="24"/>
          <w:szCs w:val="24"/>
          <w:u w:val="single"/>
        </w:rPr>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323C01">
        <w:rPr>
          <w:b/>
          <w:bCs/>
          <w:sz w:val="24"/>
          <w:szCs w:val="24"/>
          <w:u w:val="single"/>
        </w:rPr>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323C01" w:rsidRPr="00F965E9">
        <w:rPr>
          <w:b/>
          <w:bCs/>
          <w:sz w:val="24"/>
          <w:szCs w:val="24"/>
          <w:highlight w:val="yellow"/>
        </w:rPr>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001E447E" w:rsidRPr="00F506E9">
        <w:rPr>
          <w:b/>
          <w:bCs/>
          <w:sz w:val="24"/>
          <w:szCs w:val="24"/>
        </w:rPr>
      </w:r>
      <w:r w:rsidRPr="00F506E9">
        <w:rPr>
          <w:b/>
          <w:bCs/>
          <w:sz w:val="24"/>
          <w:szCs w:val="24"/>
        </w:rPr>
        <w:fldChar w:fldCharType="separate"/>
      </w:r>
      <w:r w:rsidR="00EB473F" w:rsidRPr="00F965E9">
        <w:rPr>
          <w:rStyle w:val="Hyperlink"/>
          <w:b/>
          <w:bCs/>
          <w:sz w:val="24"/>
          <w:szCs w:val="24"/>
          <w:highlight w:val="yellow"/>
        </w:rPr>
        <w:t>Saving and</w:t>
      </w:r>
      <w:r w:rsidR="00EB473F" w:rsidRPr="00F965E9">
        <w:rPr>
          <w:rStyle w:val="Hyperlink"/>
          <w:b/>
          <w:bCs/>
          <w:sz w:val="24"/>
          <w:szCs w:val="24"/>
          <w:highlight w:val="yellow"/>
        </w:rPr>
        <w:t xml:space="preserve"> </w:t>
      </w:r>
      <w:r w:rsidR="00EB473F" w:rsidRPr="00F965E9">
        <w:rPr>
          <w:rStyle w:val="Hyperlink"/>
          <w:b/>
          <w:bCs/>
          <w:sz w:val="24"/>
          <w:szCs w:val="24"/>
          <w:highlight w:val="yellow"/>
        </w:rPr>
        <w:t>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001E447E" w:rsidRPr="00A40645">
        <w:rPr>
          <w:b/>
          <w:bCs/>
          <w:sz w:val="24"/>
          <w:szCs w:val="24"/>
          <w:highlight w:val="yellow"/>
        </w:rPr>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001E447E" w:rsidRPr="00A40645">
        <w:rPr>
          <w:b/>
          <w:bCs/>
          <w:sz w:val="24"/>
          <w:szCs w:val="24"/>
          <w:highlight w:val="yellow"/>
        </w:rPr>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1E447E">
        <w:rPr>
          <w:b/>
          <w:bCs/>
          <w:sz w:val="24"/>
          <w:szCs w:val="24"/>
          <w:u w:val="single"/>
        </w:rPr>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sidR="001E447E">
        <w:rPr>
          <w:b/>
          <w:bCs/>
          <w:sz w:val="24"/>
          <w:szCs w:val="24"/>
          <w:u w:val="single"/>
        </w:rPr>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sidR="001E447E">
        <w:rPr>
          <w:rStyle w:val="Hyperlink"/>
          <w:b/>
          <w:bCs/>
          <w:sz w:val="24"/>
          <w:szCs w:val="24"/>
        </w:rPr>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1E447E" w:rsidRPr="00F506E9">
        <w:rPr>
          <w:rStyle w:val="Hyperlink"/>
          <w:b/>
          <w:bCs/>
          <w:sz w:val="24"/>
          <w:szCs w:val="24"/>
        </w:rPr>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1E447E" w:rsidRPr="00A40645">
        <w:rPr>
          <w:b/>
          <w:bCs/>
          <w:sz w:val="24"/>
          <w:szCs w:val="24"/>
          <w:highlight w:val="yellow"/>
          <w:u w:val="single"/>
        </w:rPr>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1E447E" w:rsidRPr="00F506E9">
        <w:rPr>
          <w:rStyle w:val="Hyperlink"/>
          <w:b/>
          <w:bCs/>
          <w:sz w:val="24"/>
          <w:szCs w:val="24"/>
        </w:rPr>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001E447E" w:rsidRPr="00F506E9">
        <w:rPr>
          <w:b/>
          <w:bCs/>
          <w:sz w:val="24"/>
          <w:szCs w:val="24"/>
        </w:rPr>
      </w:r>
      <w:r w:rsidRPr="00F506E9">
        <w:rPr>
          <w:b/>
          <w:bCs/>
          <w:sz w:val="24"/>
          <w:szCs w:val="24"/>
        </w:rPr>
        <w:fldChar w:fldCharType="separate"/>
      </w:r>
      <w:r w:rsidR="00EB473F" w:rsidRPr="00F506E9">
        <w:rPr>
          <w:rStyle w:val="Hyperlink"/>
          <w:b/>
          <w:bCs/>
          <w:sz w:val="24"/>
          <w:szCs w:val="24"/>
        </w:rPr>
        <w:t>Art/Multimedia Index</w:t>
      </w:r>
    </w:p>
    <w:p w14:paraId="6636474B" w14:textId="66AA77C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rStyle w:val="Hyperlink"/>
          <w:b/>
          <w:bCs/>
          <w:sz w:val="24"/>
          <w:szCs w:val="24"/>
        </w:rPr>
        <w:fldChar w:fldCharType="begin"/>
      </w:r>
      <w:r w:rsidR="001E447E">
        <w:rPr>
          <w:rStyle w:val="Hyperlink"/>
          <w:b/>
          <w:bCs/>
          <w:sz w:val="24"/>
          <w:szCs w:val="24"/>
        </w:rPr>
        <w:instrText>HYPERLINK  \l "DesignNotes"</w:instrText>
      </w:r>
      <w:r w:rsidR="001E447E" w:rsidRPr="00F506E9">
        <w:rPr>
          <w:rStyle w:val="Hyperlink"/>
          <w:b/>
          <w:bCs/>
          <w:sz w:val="24"/>
          <w:szCs w:val="24"/>
        </w:rPr>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1E447E">
        <w:rPr>
          <w:b/>
          <w:bCs/>
          <w:sz w:val="24"/>
          <w:szCs w:val="24"/>
        </w:rPr>
      </w:r>
      <w:r w:rsidR="00937E00">
        <w:rPr>
          <w:b/>
          <w:bCs/>
          <w:sz w:val="24"/>
          <w:szCs w:val="24"/>
        </w:rPr>
        <w:fldChar w:fldCharType="separate"/>
      </w:r>
      <w:r w:rsidR="00EB473F" w:rsidRPr="00937E00">
        <w:rPr>
          <w:rStyle w:val="Hyperlink"/>
          <w:b/>
          <w:bCs/>
          <w:sz w:val="24"/>
          <w:szCs w:val="24"/>
        </w:rPr>
        <w:t>Future Fea</w:t>
      </w:r>
      <w:r w:rsidR="00EB473F" w:rsidRPr="00937E00">
        <w:rPr>
          <w:rStyle w:val="Hyperlink"/>
          <w:b/>
          <w:bCs/>
          <w:sz w:val="24"/>
          <w:szCs w:val="24"/>
        </w:rPr>
        <w:t>t</w:t>
      </w:r>
      <w:r w:rsidR="00EB473F" w:rsidRPr="00937E00">
        <w:rPr>
          <w:rStyle w:val="Hyperlink"/>
          <w:b/>
          <w:bCs/>
          <w:sz w:val="24"/>
          <w:szCs w:val="24"/>
        </w:rPr>
        <w: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54E34054"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2D27B7C6" w14:textId="77777777" w:rsidR="009B1D9A" w:rsidRPr="00DF5FF9" w:rsidRDefault="009B1D9A" w:rsidP="009B1D9A">
      <w:pPr>
        <w:pStyle w:val="ListParagraph"/>
        <w:rPr>
          <w:rStyle w:val="Hyperlink"/>
          <w:color w:val="FF0000"/>
          <w:sz w:val="24"/>
          <w:szCs w:val="24"/>
        </w:rPr>
      </w:pPr>
    </w:p>
    <w:p w14:paraId="1F630935" w14:textId="4F65B45F" w:rsidR="009B1D9A"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0BC57B8E" w14:textId="77777777" w:rsidR="009B1D9A" w:rsidRPr="009B1D9A" w:rsidRDefault="009B1D9A" w:rsidP="009B1D9A">
      <w:pPr>
        <w:rPr>
          <w:rStyle w:val="Hyperlink"/>
          <w:color w:val="FF0000"/>
          <w:sz w:val="24"/>
          <w:szCs w:val="24"/>
        </w:rPr>
      </w:pPr>
    </w:p>
    <w:p w14:paraId="3BEF9DCD" w14:textId="0F7D1F06"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1EA2028F" w14:textId="77777777" w:rsidR="009B1D9A" w:rsidRPr="009B1D9A" w:rsidRDefault="009B1D9A" w:rsidP="009B1D9A">
      <w:pPr>
        <w:pStyle w:val="ListParagraph"/>
        <w:rPr>
          <w:rStyle w:val="Hyperlink"/>
          <w:color w:val="FF0000"/>
          <w:sz w:val="24"/>
          <w:szCs w:val="24"/>
        </w:rPr>
      </w:pPr>
    </w:p>
    <w:p w14:paraId="4E1BE160" w14:textId="77777777" w:rsidR="009B1D9A" w:rsidRPr="00DF5FF9" w:rsidRDefault="009B1D9A" w:rsidP="009B1D9A">
      <w:pPr>
        <w:pStyle w:val="ListParagraph"/>
        <w:rPr>
          <w:rStyle w:val="Hyperlink"/>
          <w:color w:val="FF0000"/>
          <w:sz w:val="24"/>
          <w:szCs w:val="24"/>
        </w:rPr>
      </w:pPr>
    </w:p>
    <w:p w14:paraId="7162DD26" w14:textId="666EBAC8"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08B812CE" w14:textId="78E648E1" w:rsidR="009A4D42" w:rsidRDefault="009A4D42">
      <w:pPr>
        <w:rPr>
          <w:sz w:val="24"/>
          <w:szCs w:val="24"/>
        </w:rPr>
      </w:pPr>
      <w:r>
        <w:rPr>
          <w:sz w:val="24"/>
          <w:szCs w:val="24"/>
        </w:rPr>
        <w:br w:type="page"/>
      </w:r>
    </w:p>
    <w:p w14:paraId="08B812D1" w14:textId="77777777" w:rsidR="008C6B2D" w:rsidRDefault="008C6B2D" w:rsidP="0007758D">
      <w:pPr>
        <w:jc w:val="right"/>
        <w:rPr>
          <w:sz w:val="24"/>
          <w:szCs w:val="24"/>
        </w:rPr>
      </w:pPr>
    </w:p>
    <w:p w14:paraId="6D80DE74" w14:textId="77777777" w:rsidR="00A31E6A" w:rsidRDefault="009F6693" w:rsidP="00A31E6A">
      <w:pPr>
        <w:pStyle w:val="ListParagraph"/>
        <w:numPr>
          <w:ilvl w:val="0"/>
          <w:numId w:val="1"/>
        </w:numPr>
        <w:rPr>
          <w:b/>
          <w:sz w:val="24"/>
          <w:szCs w:val="24"/>
        </w:rPr>
      </w:pPr>
      <w:bookmarkStart w:id="0" w:name="_Hlk62518241"/>
      <w:bookmarkStart w:id="1" w:name="GameOverview"/>
      <w:r w:rsidRPr="008C6B2D">
        <w:rPr>
          <w:b/>
          <w:sz w:val="24"/>
          <w:szCs w:val="24"/>
        </w:rPr>
        <w:t>Game Overview</w:t>
      </w:r>
      <w:r w:rsidR="00BF4089">
        <w:rPr>
          <w:b/>
          <w:sz w:val="24"/>
          <w:szCs w:val="24"/>
        </w:rPr>
        <w:t xml:space="preserve"> </w:t>
      </w:r>
    </w:p>
    <w:bookmarkEnd w:id="1"/>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proofErr w:type="gramStart"/>
      <w:r w:rsidRPr="006D3E76">
        <w:rPr>
          <w:i/>
          <w:sz w:val="24"/>
          <w:szCs w:val="24"/>
          <w:highlight w:val="yellow"/>
        </w:rPr>
        <w:t>update</w:t>
      </w:r>
      <w:r>
        <w:rPr>
          <w:i/>
          <w:sz w:val="24"/>
          <w:szCs w:val="24"/>
        </w:rPr>
        <w:t xml:space="preserve"> :</w:t>
      </w:r>
      <w:proofErr w:type="gramEnd"/>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lastRenderedPageBreak/>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7777777" w:rsidR="005F7776" w:rsidRDefault="005F7776" w:rsidP="00C1257A">
      <w:pPr>
        <w:pStyle w:val="ListParagraph"/>
        <w:rPr>
          <w:i/>
          <w:highlight w:val="yellow"/>
        </w:rPr>
      </w:pPr>
    </w:p>
    <w:p w14:paraId="3E504528" w14:textId="77777777" w:rsidR="005F7776" w:rsidRDefault="005F7776" w:rsidP="00C1257A">
      <w:pPr>
        <w:pStyle w:val="ListParagraph"/>
        <w:rPr>
          <w:i/>
          <w:highlight w:val="yellow"/>
        </w:rPr>
      </w:pPr>
    </w:p>
    <w:p w14:paraId="5EA51B09" w14:textId="2449CD28" w:rsidR="00C1257A" w:rsidRDefault="00C1257A" w:rsidP="00C1257A">
      <w:pPr>
        <w:pStyle w:val="ListParagraph"/>
        <w:rPr>
          <w:i/>
        </w:rPr>
      </w:pPr>
      <w:r w:rsidRPr="0023375C">
        <w:rPr>
          <w:i/>
          <w:highlight w:val="yellow"/>
        </w:rPr>
        <w:t>UPDATE</w:t>
      </w:r>
    </w:p>
    <w:p w14:paraId="05539736" w14:textId="22463175" w:rsidR="00C1257A" w:rsidRPr="00DE031B" w:rsidRDefault="006C499D" w:rsidP="00D33EE8">
      <w:pPr>
        <w:spacing w:before="52"/>
        <w:ind w:left="880" w:right="475"/>
        <w:rPr>
          <w:b/>
          <w:bCs/>
          <w:sz w:val="24"/>
        </w:rPr>
      </w:pPr>
      <w:r>
        <w:rPr>
          <w:noProof/>
          <w:sz w:val="24"/>
        </w:rPr>
        <w:drawing>
          <wp:anchor distT="0" distB="0" distL="114300" distR="114300" simplePos="0" relativeHeight="251670528" behindDoc="1" locked="0" layoutInCell="1" allowOverlap="1" wp14:anchorId="636CD57B" wp14:editId="7DD4F74C">
            <wp:simplePos x="0" y="0"/>
            <wp:positionH relativeFrom="margin">
              <wp:align>left</wp:align>
            </wp:positionH>
            <wp:positionV relativeFrom="paragraph">
              <wp:posOffset>343535</wp:posOffset>
            </wp:positionV>
            <wp:extent cx="2800350" cy="3035300"/>
            <wp:effectExtent l="0" t="0" r="0" b="0"/>
            <wp:wrapTight wrapText="bothSides">
              <wp:wrapPolygon edited="0">
                <wp:start x="0" y="0"/>
                <wp:lineTo x="0" y="21419"/>
                <wp:lineTo x="21453" y="21419"/>
                <wp:lineTo x="214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3035300"/>
                    </a:xfrm>
                    <a:prstGeom prst="rect">
                      <a:avLst/>
                    </a:prstGeom>
                    <a:noFill/>
                    <a:ln>
                      <a:noFill/>
                    </a:ln>
                  </pic:spPr>
                </pic:pic>
              </a:graphicData>
            </a:graphic>
            <wp14:sizeRelH relativeFrom="margin">
              <wp14:pctWidth>0</wp14:pctWidth>
            </wp14:sizeRelH>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4F33144D" w14:textId="2239E656" w:rsidR="00DE031B" w:rsidRDefault="00DE031B" w:rsidP="005F7776">
      <w:pPr>
        <w:spacing w:before="52"/>
        <w:ind w:left="880" w:right="475"/>
        <w:rPr>
          <w:sz w:val="24"/>
        </w:rPr>
      </w:pPr>
      <w:r>
        <w:rPr>
          <w:noProof/>
          <w:sz w:val="24"/>
        </w:rPr>
        <w:drawing>
          <wp:anchor distT="0" distB="0" distL="114300" distR="114300" simplePos="0" relativeHeight="251665408" behindDoc="0" locked="0" layoutInCell="1" allowOverlap="1" wp14:anchorId="67D84DB6" wp14:editId="0765F82C">
            <wp:simplePos x="0" y="0"/>
            <wp:positionH relativeFrom="margin">
              <wp:align>right</wp:align>
            </wp:positionH>
            <wp:positionV relativeFrom="paragraph">
              <wp:posOffset>15240</wp:posOffset>
            </wp:positionV>
            <wp:extent cx="2914650" cy="3028950"/>
            <wp:effectExtent l="0" t="0" r="0" b="0"/>
            <wp:wrapThrough wrapText="bothSides">
              <wp:wrapPolygon edited="0">
                <wp:start x="0" y="0"/>
                <wp:lineTo x="0" y="21464"/>
                <wp:lineTo x="21459" y="21464"/>
                <wp:lineTo x="2145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465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8A4F2" w14:textId="558F1303" w:rsidR="00DE031B" w:rsidRPr="00DE031B" w:rsidRDefault="005F7776" w:rsidP="00D8359B">
      <w:pPr>
        <w:spacing w:before="52"/>
        <w:ind w:right="475"/>
        <w:rPr>
          <w:b/>
          <w:bCs/>
          <w:sz w:val="24"/>
        </w:rPr>
      </w:pPr>
      <w:r w:rsidRPr="00DE031B">
        <w:rPr>
          <w:b/>
          <w:bCs/>
          <w:noProof/>
          <w:sz w:val="24"/>
        </w:rPr>
        <w:drawing>
          <wp:anchor distT="0" distB="0" distL="114300" distR="114300" simplePos="0" relativeHeight="251667456" behindDoc="0" locked="0" layoutInCell="1" allowOverlap="1" wp14:anchorId="1518E928" wp14:editId="3451296C">
            <wp:simplePos x="0" y="0"/>
            <wp:positionH relativeFrom="column">
              <wp:posOffset>3111500</wp:posOffset>
            </wp:positionH>
            <wp:positionV relativeFrom="paragraph">
              <wp:posOffset>400050</wp:posOffset>
            </wp:positionV>
            <wp:extent cx="3117850" cy="3416300"/>
            <wp:effectExtent l="0" t="0" r="6350" b="0"/>
            <wp:wrapThrough wrapText="bothSides">
              <wp:wrapPolygon edited="0">
                <wp:start x="0" y="0"/>
                <wp:lineTo x="0" y="21439"/>
                <wp:lineTo x="21512" y="21439"/>
                <wp:lineTo x="2151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785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031B">
        <w:rPr>
          <w:b/>
          <w:bCs/>
          <w:noProof/>
          <w:sz w:val="24"/>
        </w:rPr>
        <w:drawing>
          <wp:anchor distT="0" distB="0" distL="114300" distR="114300" simplePos="0" relativeHeight="251666432" behindDoc="1" locked="0" layoutInCell="1" allowOverlap="1" wp14:anchorId="527B8CDA" wp14:editId="40A39A02">
            <wp:simplePos x="0" y="0"/>
            <wp:positionH relativeFrom="margin">
              <wp:posOffset>-171450</wp:posOffset>
            </wp:positionH>
            <wp:positionV relativeFrom="paragraph">
              <wp:posOffset>393700</wp:posOffset>
            </wp:positionV>
            <wp:extent cx="3162300" cy="3435350"/>
            <wp:effectExtent l="0" t="0" r="0" b="0"/>
            <wp:wrapTight wrapText="bothSides">
              <wp:wrapPolygon edited="0">
                <wp:start x="0" y="0"/>
                <wp:lineTo x="0" y="21440"/>
                <wp:lineTo x="21470" y="21440"/>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69FCCB7A" w14:textId="3D7B12DA" w:rsidR="00DE031B" w:rsidRDefault="00DE031B" w:rsidP="00D33EE8">
      <w:pPr>
        <w:spacing w:before="52"/>
        <w:ind w:left="880" w:right="475"/>
        <w:rPr>
          <w:sz w:val="24"/>
        </w:rPr>
      </w:pPr>
      <w:r>
        <w:rPr>
          <w:sz w:val="24"/>
        </w:rPr>
        <w:lastRenderedPageBreak/>
        <w:t xml:space="preserve"> </w:t>
      </w:r>
    </w:p>
    <w:p w14:paraId="3A4BE02F" w14:textId="6111B5A0" w:rsidR="00DE031B" w:rsidRPr="00DE031B" w:rsidRDefault="00DE031B" w:rsidP="00D33EE8">
      <w:pPr>
        <w:spacing w:before="52"/>
        <w:ind w:left="880" w:right="475"/>
        <w:rPr>
          <w:b/>
          <w:bCs/>
          <w:sz w:val="24"/>
        </w:rPr>
      </w:pPr>
      <w:r w:rsidRPr="00DE031B">
        <w:rPr>
          <w:b/>
          <w:bCs/>
          <w:sz w:val="24"/>
        </w:rPr>
        <w:t>Win Scene</w:t>
      </w:r>
      <w:r>
        <w:rPr>
          <w:b/>
          <w:bCs/>
          <w:sz w:val="24"/>
        </w:rPr>
        <w:t xml:space="preserve">                                                                       Options from Game Scene</w:t>
      </w:r>
    </w:p>
    <w:p w14:paraId="20BD7F35" w14:textId="4AACA0D9" w:rsidR="00DE031B" w:rsidRPr="00D33EE8" w:rsidRDefault="00DE031B" w:rsidP="00DE031B">
      <w:pPr>
        <w:spacing w:before="52"/>
        <w:ind w:left="880" w:right="475"/>
        <w:rPr>
          <w:sz w:val="24"/>
        </w:rPr>
      </w:pPr>
      <w:r>
        <w:rPr>
          <w:b/>
          <w:bCs/>
          <w:noProof/>
          <w:sz w:val="24"/>
        </w:rPr>
        <w:drawing>
          <wp:anchor distT="0" distB="0" distL="114300" distR="114300" simplePos="0" relativeHeight="251668480" behindDoc="1" locked="0" layoutInCell="1" allowOverlap="1" wp14:anchorId="11497737" wp14:editId="73EBCFAB">
            <wp:simplePos x="0" y="0"/>
            <wp:positionH relativeFrom="column">
              <wp:posOffset>2952750</wp:posOffset>
            </wp:positionH>
            <wp:positionV relativeFrom="paragraph">
              <wp:posOffset>190500</wp:posOffset>
            </wp:positionV>
            <wp:extent cx="3429000" cy="3162300"/>
            <wp:effectExtent l="0" t="0" r="0" b="0"/>
            <wp:wrapTight wrapText="bothSides">
              <wp:wrapPolygon edited="0">
                <wp:start x="0" y="0"/>
                <wp:lineTo x="0" y="21470"/>
                <wp:lineTo x="21480" y="21470"/>
                <wp:lineTo x="2148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9504" behindDoc="1" locked="0" layoutInCell="1" allowOverlap="1" wp14:anchorId="52283318" wp14:editId="481B4379">
            <wp:simplePos x="0" y="0"/>
            <wp:positionH relativeFrom="margin">
              <wp:posOffset>-161925</wp:posOffset>
            </wp:positionH>
            <wp:positionV relativeFrom="paragraph">
              <wp:posOffset>180975</wp:posOffset>
            </wp:positionV>
            <wp:extent cx="2762250" cy="3200400"/>
            <wp:effectExtent l="0" t="0" r="0" b="0"/>
            <wp:wrapTight wrapText="bothSides">
              <wp:wrapPolygon edited="0">
                <wp:start x="0" y="0"/>
                <wp:lineTo x="0" y="21471"/>
                <wp:lineTo x="21451" y="21471"/>
                <wp:lineTo x="214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225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812E8" w14:textId="77777777" w:rsidR="00BF4089" w:rsidRPr="00BF4089" w:rsidRDefault="009F6693" w:rsidP="00BF4089">
      <w:pPr>
        <w:pStyle w:val="ListParagraph"/>
        <w:numPr>
          <w:ilvl w:val="0"/>
          <w:numId w:val="1"/>
        </w:numPr>
        <w:rPr>
          <w:b/>
          <w:sz w:val="24"/>
          <w:szCs w:val="24"/>
        </w:rPr>
      </w:pPr>
      <w:bookmarkStart w:id="10" w:name="Game_World"/>
      <w:r w:rsidRPr="008C6B2D">
        <w:rPr>
          <w:b/>
          <w:sz w:val="24"/>
          <w:szCs w:val="24"/>
        </w:rPr>
        <w:t>Game World</w:t>
      </w:r>
      <w:r w:rsidR="003E1D34">
        <w:rPr>
          <w:b/>
          <w:sz w:val="24"/>
          <w:szCs w:val="24"/>
        </w:rPr>
        <w:t xml:space="preserve"> </w:t>
      </w:r>
    </w:p>
    <w:bookmarkEnd w:id="10"/>
    <w:p w14:paraId="3B03275E" w14:textId="47983E53" w:rsidR="005F7776" w:rsidRDefault="00941886" w:rsidP="00BF4089">
      <w:pPr>
        <w:pStyle w:val="ListParagraph"/>
      </w:pPr>
      <w:r>
        <w:rPr>
          <w:i/>
          <w:sz w:val="24"/>
          <w:szCs w:val="24"/>
        </w:rPr>
        <w:t>The game will take place on a farm environment. Here are some mood-setting inspiration images:</w:t>
      </w:r>
      <w:r w:rsidRPr="00941886">
        <w:t xml:space="preserve"> </w:t>
      </w:r>
      <w:r w:rsidR="005F7776" w:rsidRPr="005F7776">
        <w:rPr>
          <w:highlight w:val="yellow"/>
        </w:rPr>
        <w:t>Need to add Game Level Images HERE</w:t>
      </w:r>
    </w:p>
    <w:p w14:paraId="08B812E9" w14:textId="75FE6204" w:rsidR="009F6693" w:rsidRDefault="00941886" w:rsidP="00BF4089">
      <w:pPr>
        <w:pStyle w:val="ListParagraph"/>
      </w:pPr>
      <w:r>
        <w:rPr>
          <w:noProof/>
        </w:rPr>
        <w:drawing>
          <wp:inline distT="0" distB="0" distL="0" distR="0" wp14:anchorId="6C1FC32A" wp14:editId="3E7D9174">
            <wp:extent cx="5190033" cy="2584174"/>
            <wp:effectExtent l="0" t="0" r="0" b="6985"/>
            <wp:docPr id="1" name="Picture 1" descr="3D model voxel farming - TurboSquid 129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model voxel farming - TurboSquid 12920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3772" cy="2591015"/>
                    </a:xfrm>
                    <a:prstGeom prst="rect">
                      <a:avLst/>
                    </a:prstGeom>
                    <a:noFill/>
                    <a:ln>
                      <a:noFill/>
                    </a:ln>
                  </pic:spPr>
                </pic:pic>
              </a:graphicData>
            </a:graphic>
          </wp:inline>
        </w:drawing>
      </w:r>
    </w:p>
    <w:p w14:paraId="115079A6" w14:textId="3C4FCB34" w:rsidR="00941886" w:rsidRDefault="00F052C6"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lastRenderedPageBreak/>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F052C6"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F052C6"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1BEE0747">
            <wp:extent cx="5427345" cy="2755900"/>
            <wp:effectExtent l="0" t="0" r="1905" b="6350"/>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755900"/>
                    </a:xfrm>
                    <a:prstGeom prst="rect">
                      <a:avLst/>
                    </a:prstGeom>
                    <a:noFill/>
                    <a:ln>
                      <a:noFill/>
                    </a:ln>
                  </pic:spPr>
                </pic:pic>
              </a:graphicData>
            </a:graphic>
          </wp:inline>
        </w:drawing>
      </w:r>
    </w:p>
    <w:p w14:paraId="6B68636A" w14:textId="7AAF775C" w:rsidR="00EE6942" w:rsidRDefault="00D8359B" w:rsidP="00D8359B">
      <w:pPr>
        <w:pStyle w:val="ListParagraph"/>
        <w:rPr>
          <w:i/>
          <w:sz w:val="24"/>
          <w:szCs w:val="24"/>
        </w:rPr>
      </w:pPr>
      <w:hyperlink r:id="rId28" w:history="1">
        <w:r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lastRenderedPageBreak/>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w:t>
      </w:r>
      <w:r w:rsidRPr="00E05BAF">
        <w:rPr>
          <w:rFonts w:cstheme="minorHAnsi"/>
          <w:color w:val="000000" w:themeColor="text1"/>
        </w:rPr>
        <w:t>player.</w:t>
      </w:r>
      <w:r w:rsidRPr="00E05BAF">
        <w:rPr>
          <w:rFonts w:cstheme="minorHAnsi"/>
          <w:color w:val="000000" w:themeColor="text1"/>
        </w:rPr>
        <w:t xml:space="preserve">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255F2E26">
            <wp:extent cx="4997216" cy="2810934"/>
            <wp:effectExtent l="0" t="0" r="0" b="8890"/>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9360" cy="2812140"/>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21C8D449" w:rsidR="00422E87" w:rsidRPr="00D8359B"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lastRenderedPageBreak/>
        <w:t>Items</w:t>
      </w:r>
    </w:p>
    <w:bookmarkEnd w:id="15"/>
    <w:p w14:paraId="03CCA5F3" w14:textId="21BD414D" w:rsidR="0007758D" w:rsidRDefault="00C3751D" w:rsidP="00A6576F">
      <w:pPr>
        <w:pStyle w:val="ListParagraph"/>
        <w:rPr>
          <w:i/>
          <w:sz w:val="24"/>
          <w:szCs w:val="24"/>
        </w:rPr>
      </w:pPr>
      <w:r>
        <w:rPr>
          <w:i/>
          <w:sz w:val="24"/>
          <w:szCs w:val="24"/>
        </w:rPr>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 xml:space="preserve">Each frame adds 0.05 points to the player’s </w:t>
      </w:r>
      <w:r w:rsidRPr="00E05BAF">
        <w:rPr>
          <w:rFonts w:cstheme="minorHAnsi"/>
          <w:color w:val="000000" w:themeColor="text1"/>
        </w:rPr>
        <w:t>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77777777" w:rsidR="0047623D" w:rsidRDefault="0047623D" w:rsidP="0047623D">
      <w:pPr>
        <w:pStyle w:val="BodyText"/>
        <w:spacing w:line="289" w:lineRule="exact"/>
        <w:ind w:left="1000"/>
        <w:jc w:val="both"/>
      </w:pPr>
      <w:r>
        <w:t>Original sound fx (and possibly music as a nice-to-have).</w:t>
      </w:r>
    </w:p>
    <w:p w14:paraId="5C15EE73" w14:textId="5FCF4B38" w:rsidR="00A6576F" w:rsidRDefault="00A6576F" w:rsidP="00A6576F">
      <w:pPr>
        <w:pStyle w:val="ListParagraph"/>
        <w:spacing w:after="0"/>
        <w:rPr>
          <w:b/>
          <w:sz w:val="24"/>
          <w:szCs w:val="24"/>
        </w:rPr>
      </w:pPr>
    </w:p>
    <w:p w14:paraId="2E85843A" w14:textId="532E7997" w:rsidR="00C1257A" w:rsidRDefault="00C1257A" w:rsidP="00A6576F">
      <w:pPr>
        <w:pStyle w:val="ListParagraph"/>
        <w:spacing w:after="0"/>
        <w:rPr>
          <w:b/>
          <w:sz w:val="24"/>
          <w:szCs w:val="24"/>
        </w:rPr>
      </w:pPr>
    </w:p>
    <w:p w14:paraId="38FB6B80" w14:textId="77777777" w:rsidR="00C1257A" w:rsidRDefault="00C1257A" w:rsidP="00A6576F">
      <w:pPr>
        <w:pStyle w:val="ListParagraph"/>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lastRenderedPageBreak/>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F052C6"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F052C6"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F052C6"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F052C6"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F052C6"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F052C6"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F052C6"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F052C6"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F052C6"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F052C6"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F052C6"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F052C6"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F052C6"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F052C6"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proofErr w:type="spellStart"/>
            <w:r w:rsidRPr="007B3D9A">
              <w:rPr>
                <w:bCs/>
                <w:sz w:val="24"/>
                <w:szCs w:val="24"/>
              </w:rPr>
              <w:t>Png</w:t>
            </w:r>
            <w:proofErr w:type="spellEnd"/>
          </w:p>
        </w:tc>
        <w:tc>
          <w:tcPr>
            <w:tcW w:w="1985" w:type="dxa"/>
          </w:tcPr>
          <w:p w14:paraId="2216F2BC" w14:textId="1FCF6D0B" w:rsidR="00EE1EA4" w:rsidRPr="007B3D9A" w:rsidRDefault="00F052C6"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F052C6"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F052C6"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F052C6"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77777777" w:rsidR="009D4418" w:rsidRDefault="009D4418"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77777777"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bookmarkEnd w:id="0"/>
    <w:bookmarkEnd w:id="24"/>
    <w:p w14:paraId="08B8131D" w14:textId="709364DA" w:rsidR="005C2F0F" w:rsidRDefault="00C9564C" w:rsidP="005C2F0F">
      <w:pPr>
        <w:pStyle w:val="ListParagraph"/>
        <w:rPr>
          <w:i/>
          <w:sz w:val="24"/>
          <w:szCs w:val="24"/>
        </w:rPr>
      </w:pPr>
      <w:r>
        <w:rPr>
          <w:i/>
          <w:sz w:val="24"/>
          <w:szCs w:val="24"/>
        </w:rPr>
        <w:t>Pickups for Increasing/Decreasing Health.</w:t>
      </w:r>
    </w:p>
    <w:p w14:paraId="6190F49B" w14:textId="05D99F42" w:rsidR="00C9564C" w:rsidRDefault="00C9564C" w:rsidP="005C2F0F">
      <w:pPr>
        <w:pStyle w:val="ListParagraph"/>
        <w:rPr>
          <w:i/>
          <w:sz w:val="24"/>
          <w:szCs w:val="24"/>
        </w:rPr>
      </w:pPr>
      <w:r>
        <w:rPr>
          <w:i/>
          <w:sz w:val="24"/>
          <w:szCs w:val="24"/>
        </w:rPr>
        <w:t>Pickups for slowing down the speed of the game.</w:t>
      </w:r>
    </w:p>
    <w:p w14:paraId="1DB418A2" w14:textId="77777777" w:rsidR="00C9564C" w:rsidRPr="005C2F0F" w:rsidRDefault="00C9564C" w:rsidP="005C2F0F">
      <w:pPr>
        <w:pStyle w:val="ListParagraph"/>
        <w:rPr>
          <w:i/>
          <w:sz w:val="24"/>
          <w:szCs w:val="24"/>
        </w:rPr>
      </w:pPr>
    </w:p>
    <w:sectPr w:rsidR="00C9564C" w:rsidRPr="005C2F0F" w:rsidSect="008E601F">
      <w:headerReference w:type="even" r:id="rId58"/>
      <w:headerReference w:type="default" r:id="rId59"/>
      <w:footerReference w:type="even"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4A1CF" w14:textId="77777777" w:rsidR="00F052C6" w:rsidRDefault="00F052C6" w:rsidP="00C152DC">
      <w:pPr>
        <w:spacing w:after="0" w:line="240" w:lineRule="auto"/>
      </w:pPr>
      <w:r>
        <w:separator/>
      </w:r>
    </w:p>
  </w:endnote>
  <w:endnote w:type="continuationSeparator" w:id="0">
    <w:p w14:paraId="698F23D7" w14:textId="77777777" w:rsidR="00F052C6" w:rsidRDefault="00F052C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6364991C"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52138A">
      <w:rPr>
        <w:rFonts w:asciiTheme="majorHAnsi" w:hAnsiTheme="majorHAnsi"/>
        <w:b/>
      </w:rPr>
      <w:t>1.</w:t>
    </w:r>
    <w:r w:rsidR="0074619D">
      <w:rPr>
        <w:rFonts w:asciiTheme="majorHAnsi" w:hAnsiTheme="majorHAnsi"/>
        <w:b/>
      </w:rPr>
      <w:t>1</w:t>
    </w:r>
    <w:r w:rsidR="0052138A">
      <w:rPr>
        <w:rFonts w:asciiTheme="majorHAnsi" w:hAnsiTheme="majorHAnsi"/>
        <w:b/>
      </w:rPr>
      <w:t>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688F0" w14:textId="77777777" w:rsidR="00F052C6" w:rsidRDefault="00F052C6" w:rsidP="00C152DC">
      <w:pPr>
        <w:spacing w:after="0" w:line="240" w:lineRule="auto"/>
      </w:pPr>
      <w:r>
        <w:separator/>
      </w:r>
    </w:p>
  </w:footnote>
  <w:footnote w:type="continuationSeparator" w:id="0">
    <w:p w14:paraId="2F0033EB" w14:textId="77777777" w:rsidR="00F052C6" w:rsidRDefault="00F052C6"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7579AB3" w:rsidR="00C152DC" w:rsidRDefault="006928CF" w:rsidP="00021BBC">
              <w:pPr>
                <w:pStyle w:val="Header"/>
                <w:rPr>
                  <w:color w:val="FFFFFF" w:themeColor="background1"/>
                </w:rPr>
              </w:pPr>
              <w:r>
                <w:rPr>
                  <w:color w:val="FFFFFF" w:themeColor="background1"/>
                  <w:lang w:val="en-US"/>
                </w:rPr>
                <w:t>February 7,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EDCF5A0" w:rsidR="00C152DC" w:rsidRPr="00C152DC" w:rsidRDefault="006928CF">
              <w:pPr>
                <w:pStyle w:val="Header"/>
                <w:jc w:val="right"/>
                <w:rPr>
                  <w:color w:val="FFFFFF" w:themeColor="background1"/>
                  <w:sz w:val="20"/>
                  <w:szCs w:val="20"/>
                </w:rPr>
              </w:pPr>
              <w:r>
                <w:rPr>
                  <w:color w:val="FFFFFF" w:themeColor="background1"/>
                  <w:lang w:val="en-US"/>
                </w:rPr>
                <w:t>February 7,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4BF8B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7758D"/>
    <w:rsid w:val="00080D8D"/>
    <w:rsid w:val="000850E3"/>
    <w:rsid w:val="000A2F2E"/>
    <w:rsid w:val="000C0375"/>
    <w:rsid w:val="000D020F"/>
    <w:rsid w:val="000D5250"/>
    <w:rsid w:val="001157DB"/>
    <w:rsid w:val="00115A3E"/>
    <w:rsid w:val="00153403"/>
    <w:rsid w:val="00153F93"/>
    <w:rsid w:val="0015701C"/>
    <w:rsid w:val="00157988"/>
    <w:rsid w:val="00170BB4"/>
    <w:rsid w:val="00181099"/>
    <w:rsid w:val="00183C1B"/>
    <w:rsid w:val="001902DB"/>
    <w:rsid w:val="001A1557"/>
    <w:rsid w:val="001C58BF"/>
    <w:rsid w:val="001E447E"/>
    <w:rsid w:val="00216F15"/>
    <w:rsid w:val="00226FA2"/>
    <w:rsid w:val="0023375C"/>
    <w:rsid w:val="002568D7"/>
    <w:rsid w:val="0027598D"/>
    <w:rsid w:val="002F4155"/>
    <w:rsid w:val="002F4EBC"/>
    <w:rsid w:val="002F510E"/>
    <w:rsid w:val="00316EEF"/>
    <w:rsid w:val="00323C01"/>
    <w:rsid w:val="0032526B"/>
    <w:rsid w:val="003254BE"/>
    <w:rsid w:val="00353D40"/>
    <w:rsid w:val="00357932"/>
    <w:rsid w:val="003A6F25"/>
    <w:rsid w:val="003B75B2"/>
    <w:rsid w:val="003D2B6B"/>
    <w:rsid w:val="003E1D34"/>
    <w:rsid w:val="003E1D56"/>
    <w:rsid w:val="00400D27"/>
    <w:rsid w:val="00420F46"/>
    <w:rsid w:val="00422E87"/>
    <w:rsid w:val="004552EA"/>
    <w:rsid w:val="0047623D"/>
    <w:rsid w:val="004B2947"/>
    <w:rsid w:val="004B76D1"/>
    <w:rsid w:val="004E0CFC"/>
    <w:rsid w:val="0052138A"/>
    <w:rsid w:val="0052734F"/>
    <w:rsid w:val="00540C6E"/>
    <w:rsid w:val="00576E8F"/>
    <w:rsid w:val="00581759"/>
    <w:rsid w:val="00587BAB"/>
    <w:rsid w:val="005C2F0F"/>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A4667"/>
    <w:rsid w:val="006C499D"/>
    <w:rsid w:val="006D3E76"/>
    <w:rsid w:val="00744386"/>
    <w:rsid w:val="00744BAC"/>
    <w:rsid w:val="0074619D"/>
    <w:rsid w:val="007602D2"/>
    <w:rsid w:val="00762ABC"/>
    <w:rsid w:val="007B03D2"/>
    <w:rsid w:val="007B3D9A"/>
    <w:rsid w:val="007D252A"/>
    <w:rsid w:val="007D2A8E"/>
    <w:rsid w:val="007D5973"/>
    <w:rsid w:val="007F19EF"/>
    <w:rsid w:val="00807AE0"/>
    <w:rsid w:val="0086348D"/>
    <w:rsid w:val="008662F2"/>
    <w:rsid w:val="008C6B2D"/>
    <w:rsid w:val="008D51EA"/>
    <w:rsid w:val="008E601F"/>
    <w:rsid w:val="008F3C94"/>
    <w:rsid w:val="009048BE"/>
    <w:rsid w:val="00912166"/>
    <w:rsid w:val="00937E00"/>
    <w:rsid w:val="00940FD0"/>
    <w:rsid w:val="00941886"/>
    <w:rsid w:val="0095200D"/>
    <w:rsid w:val="00953C99"/>
    <w:rsid w:val="009850C0"/>
    <w:rsid w:val="00996533"/>
    <w:rsid w:val="00997106"/>
    <w:rsid w:val="009A4D42"/>
    <w:rsid w:val="009B1806"/>
    <w:rsid w:val="009B1D9A"/>
    <w:rsid w:val="009C79DD"/>
    <w:rsid w:val="009D4418"/>
    <w:rsid w:val="009F6693"/>
    <w:rsid w:val="00A00CE3"/>
    <w:rsid w:val="00A073A2"/>
    <w:rsid w:val="00A31E6A"/>
    <w:rsid w:val="00A40645"/>
    <w:rsid w:val="00A63A57"/>
    <w:rsid w:val="00A6576F"/>
    <w:rsid w:val="00AA3E67"/>
    <w:rsid w:val="00AA765B"/>
    <w:rsid w:val="00AB6DF2"/>
    <w:rsid w:val="00AD223E"/>
    <w:rsid w:val="00B32309"/>
    <w:rsid w:val="00B35BBD"/>
    <w:rsid w:val="00BA2A01"/>
    <w:rsid w:val="00BF4089"/>
    <w:rsid w:val="00BF6B90"/>
    <w:rsid w:val="00C1257A"/>
    <w:rsid w:val="00C152DC"/>
    <w:rsid w:val="00C3751D"/>
    <w:rsid w:val="00C64709"/>
    <w:rsid w:val="00C866DD"/>
    <w:rsid w:val="00C940D7"/>
    <w:rsid w:val="00C9564C"/>
    <w:rsid w:val="00CC49FC"/>
    <w:rsid w:val="00CC7534"/>
    <w:rsid w:val="00CE2E33"/>
    <w:rsid w:val="00CF4D6D"/>
    <w:rsid w:val="00D33EE8"/>
    <w:rsid w:val="00D4605B"/>
    <w:rsid w:val="00D642ED"/>
    <w:rsid w:val="00D668E0"/>
    <w:rsid w:val="00D82416"/>
    <w:rsid w:val="00D8359B"/>
    <w:rsid w:val="00D96671"/>
    <w:rsid w:val="00DC37A7"/>
    <w:rsid w:val="00DE031B"/>
    <w:rsid w:val="00DF5DB7"/>
    <w:rsid w:val="00DF5FF9"/>
    <w:rsid w:val="00E05BAF"/>
    <w:rsid w:val="00E0693C"/>
    <w:rsid w:val="00E30621"/>
    <w:rsid w:val="00E44A46"/>
    <w:rsid w:val="00E465CA"/>
    <w:rsid w:val="00E64500"/>
    <w:rsid w:val="00E76443"/>
    <w:rsid w:val="00E9085D"/>
    <w:rsid w:val="00EB473F"/>
    <w:rsid w:val="00EB6F93"/>
    <w:rsid w:val="00EC603B"/>
    <w:rsid w:val="00ED01DE"/>
    <w:rsid w:val="00ED1EFA"/>
    <w:rsid w:val="00EE1EA4"/>
    <w:rsid w:val="00EE6942"/>
    <w:rsid w:val="00F0321C"/>
    <w:rsid w:val="00F052C6"/>
    <w:rsid w:val="00F20807"/>
    <w:rsid w:val="00F218F2"/>
    <w:rsid w:val="00F35C9E"/>
    <w:rsid w:val="00F362D0"/>
    <w:rsid w:val="00F506E9"/>
    <w:rsid w:val="00F701DA"/>
    <w:rsid w:val="00F965E9"/>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26" Type="http://schemas.openxmlformats.org/officeDocument/2006/relationships/hyperlink" Target="https://www.shutterstock.com/image-photo/scene-small-country-farm-western-montana-1171621711" TargetMode="External"/><Relationship Id="rId39" Type="http://schemas.openxmlformats.org/officeDocument/2006/relationships/image" Target="media/image17.png"/><Relationship Id="rId21" Type="http://schemas.openxmlformats.org/officeDocument/2006/relationships/image" Target="media/image9.jpe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10" Type="http://schemas.openxmlformats.org/officeDocument/2006/relationships/footnotes" Target="footnotes.xml"/><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96</TotalTime>
  <Pages>13</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70</cp:revision>
  <dcterms:created xsi:type="dcterms:W3CDTF">2021-01-27T08:03:00Z</dcterms:created>
  <dcterms:modified xsi:type="dcterms:W3CDTF">2021-02-18T22:35:00Z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